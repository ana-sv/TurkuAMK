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7474A" w14:textId="43D22925" w:rsidR="004D36D7" w:rsidRPr="00FD4A68" w:rsidRDefault="00603C52" w:rsidP="00FD4A68">
      <w:pPr>
        <w:pStyle w:val="LabTitle"/>
        <w:rPr>
          <w:rStyle w:val="LabTitleInstVersred"/>
          <w:b/>
          <w:color w:val="auto"/>
        </w:rPr>
      </w:pPr>
      <w:r>
        <w:t>Lab</w:t>
      </w:r>
      <w:r w:rsidR="00F20B71">
        <w:t xml:space="preserve"> </w:t>
      </w:r>
      <w:r w:rsidR="00457659">
        <w:t>-</w:t>
      </w:r>
      <w:r w:rsidR="006513FB">
        <w:t xml:space="preserve"> </w:t>
      </w:r>
      <w:r w:rsidR="00A27908">
        <w:t>Challeng</w:t>
      </w:r>
      <w:r w:rsidR="00E37596">
        <w:t>e</w:t>
      </w:r>
      <w:r w:rsidR="00A27908">
        <w:t xml:space="preserve"> Passwords w</w:t>
      </w:r>
      <w:r w:rsidR="00F20B71">
        <w:t>ith Kali Tools</w:t>
      </w:r>
    </w:p>
    <w:p w14:paraId="543F6DBE" w14:textId="6C438E5D" w:rsidR="00D778DF" w:rsidRDefault="00D778DF" w:rsidP="00E70096">
      <w:pPr>
        <w:pStyle w:val="LabSection"/>
      </w:pPr>
      <w:r w:rsidRPr="00E70096">
        <w:t>Objectives</w:t>
      </w:r>
    </w:p>
    <w:p w14:paraId="76B98071" w14:textId="4985D4B6" w:rsidR="00850D1A" w:rsidRPr="00850D1A" w:rsidRDefault="00850D1A" w:rsidP="00850D1A">
      <w:pPr>
        <w:pStyle w:val="BodyTextL25"/>
      </w:pPr>
      <w:bookmarkStart w:id="0" w:name="_Hlk517450558"/>
      <w:r>
        <w:t xml:space="preserve">In this lab, you will explore tools that are available in </w:t>
      </w:r>
      <w:r w:rsidR="00F65B8B">
        <w:t>the K</w:t>
      </w:r>
      <w:r>
        <w:t>ali VM to challenge passwords.</w:t>
      </w:r>
      <w:bookmarkEnd w:id="0"/>
    </w:p>
    <w:p w14:paraId="2061EA37" w14:textId="04D19DE1" w:rsidR="00916C86" w:rsidRDefault="00916C86" w:rsidP="00D778DF">
      <w:pPr>
        <w:pStyle w:val="BodyTextL25Bold"/>
      </w:pPr>
      <w:r>
        <w:t xml:space="preserve">Part 1: </w:t>
      </w:r>
      <w:r w:rsidR="00EA1B95">
        <w:t>Using</w:t>
      </w:r>
      <w:r w:rsidR="00A27908">
        <w:t xml:space="preserve"> </w:t>
      </w:r>
      <w:proofErr w:type="spellStart"/>
      <w:r w:rsidR="00A27908">
        <w:t>Hashcat</w:t>
      </w:r>
      <w:proofErr w:type="spellEnd"/>
      <w:r w:rsidR="00A27908">
        <w:t xml:space="preserve"> to </w:t>
      </w:r>
      <w:r w:rsidR="005B4267">
        <w:t>C</w:t>
      </w:r>
      <w:r w:rsidR="00457659">
        <w:t>hallenge</w:t>
      </w:r>
      <w:r w:rsidR="00A27908">
        <w:t xml:space="preserve"> </w:t>
      </w:r>
      <w:r w:rsidR="005B4267">
        <w:t>P</w:t>
      </w:r>
      <w:r w:rsidR="00A27908">
        <w:t>asswords</w:t>
      </w:r>
    </w:p>
    <w:p w14:paraId="28EA8611" w14:textId="1DCA70B9" w:rsidR="00A27908" w:rsidRDefault="00A27908" w:rsidP="00D778DF">
      <w:pPr>
        <w:pStyle w:val="BodyTextL25Bold"/>
      </w:pPr>
      <w:r>
        <w:t xml:space="preserve">Part 2: </w:t>
      </w:r>
      <w:r w:rsidR="009D7096">
        <w:t>Investigat</w:t>
      </w:r>
      <w:r w:rsidR="00872012">
        <w:t>ing</w:t>
      </w:r>
      <w:r w:rsidR="009D7096">
        <w:t xml:space="preserve"> </w:t>
      </w:r>
      <w:r w:rsidR="003F29B5">
        <w:t>O</w:t>
      </w:r>
      <w:r w:rsidR="009D7096">
        <w:t xml:space="preserve">ther </w:t>
      </w:r>
      <w:r w:rsidR="003F29B5">
        <w:t>P</w:t>
      </w:r>
      <w:r w:rsidR="009D7096">
        <w:t xml:space="preserve">assword </w:t>
      </w:r>
      <w:r w:rsidR="003F29B5">
        <w:t>C</w:t>
      </w:r>
      <w:r w:rsidR="00B31EAD">
        <w:t xml:space="preserve">hallenging </w:t>
      </w:r>
      <w:r w:rsidR="003F29B5">
        <w:t>T</w:t>
      </w:r>
      <w:r w:rsidR="00B31EAD">
        <w:t>ools on Kali Linux</w:t>
      </w:r>
    </w:p>
    <w:p w14:paraId="5EAECCCC" w14:textId="77777777" w:rsidR="00D778DF" w:rsidRPr="00E70096" w:rsidRDefault="00916C86" w:rsidP="00E70096">
      <w:pPr>
        <w:pStyle w:val="LabSection"/>
      </w:pPr>
      <w:r>
        <w:t>Ba</w:t>
      </w:r>
      <w:r w:rsidR="00D778DF" w:rsidRPr="00E70096">
        <w:t>ckground / Scenario</w:t>
      </w:r>
    </w:p>
    <w:p w14:paraId="6498992C" w14:textId="2D7507B8" w:rsidR="00714DA5" w:rsidRDefault="00A27908" w:rsidP="00714DA5">
      <w:pPr>
        <w:pStyle w:val="BodyTextL25"/>
      </w:pPr>
      <w:r>
        <w:t xml:space="preserve">There are numerous Kali tools used to challenge passwords. </w:t>
      </w:r>
      <w:r w:rsidR="00714DA5">
        <w:t xml:space="preserve">It is very likely you have already seen and/or used John the Ripper (john). John is a very powerful tool, but there are other tools that might be more appropriate </w:t>
      </w:r>
      <w:r w:rsidR="0041055E">
        <w:t xml:space="preserve">to use </w:t>
      </w:r>
      <w:r w:rsidR="00714DA5">
        <w:t>depending on the situation.</w:t>
      </w:r>
      <w:r w:rsidR="00EC2E20">
        <w:t xml:space="preserve"> </w:t>
      </w:r>
      <w:r w:rsidR="00714DA5">
        <w:t xml:space="preserve">It is very important to be aware of as many tools as possible so you can select the most appropriate </w:t>
      </w:r>
      <w:r w:rsidR="00C7353C">
        <w:t>tool</w:t>
      </w:r>
      <w:r w:rsidR="00714DA5">
        <w:t xml:space="preserve"> for the task at hand.</w:t>
      </w:r>
    </w:p>
    <w:p w14:paraId="3C905176" w14:textId="79339D7E" w:rsidR="00E46C35" w:rsidRDefault="00714DA5" w:rsidP="00D778DF">
      <w:pPr>
        <w:pStyle w:val="BodyTextL25"/>
      </w:pPr>
      <w:proofErr w:type="spellStart"/>
      <w:r>
        <w:t>Hashcat</w:t>
      </w:r>
      <w:proofErr w:type="spellEnd"/>
      <w:r>
        <w:t xml:space="preserve"> is a very powerful </w:t>
      </w:r>
      <w:r w:rsidR="00B31EAD">
        <w:t xml:space="preserve">password challenging </w:t>
      </w:r>
      <w:r>
        <w:t>tool</w:t>
      </w:r>
      <w:r w:rsidR="0041055E">
        <w:t xml:space="preserve"> that offers different features and has other advantages in comparison to John the Ripper </w:t>
      </w:r>
      <w:r>
        <w:t>that you might find helpful to know how to use</w:t>
      </w:r>
      <w:r w:rsidR="00F52B69">
        <w:t xml:space="preserve">. </w:t>
      </w:r>
      <w:proofErr w:type="spellStart"/>
      <w:r w:rsidR="00E46C35">
        <w:t>Hashcat</w:t>
      </w:r>
      <w:proofErr w:type="spellEnd"/>
      <w:r w:rsidR="00E46C35">
        <w:t xml:space="preserve"> is an offline password cracking tool that is claimed to be the world’s fastest CPU-based password recovery tool. </w:t>
      </w:r>
      <w:r w:rsidR="008A593B">
        <w:t>It offers various attack modes including dictionary, brute force, and combination attack. For the purposes of this lab, we will use the combination attack</w:t>
      </w:r>
      <w:r w:rsidR="009D7096">
        <w:t xml:space="preserve"> based on</w:t>
      </w:r>
      <w:r w:rsidR="00C7353C">
        <w:t xml:space="preserve"> the available</w:t>
      </w:r>
      <w:r w:rsidR="009D7096">
        <w:t xml:space="preserve"> information</w:t>
      </w:r>
      <w:r w:rsidR="008A593B">
        <w:t xml:space="preserve">. We will be using a combination attack </w:t>
      </w:r>
      <w:r w:rsidR="00C46B6E">
        <w:t>to recover the password for a serious golf fan.</w:t>
      </w:r>
    </w:p>
    <w:p w14:paraId="082F471F" w14:textId="77777777" w:rsidR="00D778DF" w:rsidRPr="00E70096" w:rsidRDefault="00D778DF" w:rsidP="00E70096">
      <w:pPr>
        <w:pStyle w:val="LabSection"/>
      </w:pPr>
      <w:r w:rsidRPr="00E70096">
        <w:t>Required Resources</w:t>
      </w:r>
    </w:p>
    <w:p w14:paraId="48C67F3C" w14:textId="562A2187" w:rsidR="005B4267" w:rsidRDefault="005B4267" w:rsidP="008F6DE7">
      <w:pPr>
        <w:pStyle w:val="Bulletlevel1"/>
      </w:pPr>
      <w:r>
        <w:t xml:space="preserve">PC with </w:t>
      </w:r>
      <w:proofErr w:type="spellStart"/>
      <w:r>
        <w:t>IoTSec</w:t>
      </w:r>
      <w:proofErr w:type="spellEnd"/>
      <w:r>
        <w:t xml:space="preserve"> Kali VM installed</w:t>
      </w:r>
    </w:p>
    <w:p w14:paraId="50F8DC5E" w14:textId="77777777" w:rsidR="008F6DE7" w:rsidRDefault="008F6DE7" w:rsidP="008F6DE7">
      <w:pPr>
        <w:pStyle w:val="Bulletlevel1"/>
      </w:pPr>
      <w:r>
        <w:t>Internet connection</w:t>
      </w:r>
    </w:p>
    <w:p w14:paraId="762AD624" w14:textId="00A5FFB2" w:rsidR="008C64F8" w:rsidRPr="008C64F8" w:rsidRDefault="00EA1B95" w:rsidP="00EA1B95">
      <w:pPr>
        <w:pStyle w:val="PartHead"/>
      </w:pPr>
      <w:r>
        <w:t>Using</w:t>
      </w:r>
      <w:r w:rsidR="00A27908" w:rsidRPr="00A27908">
        <w:t xml:space="preserve"> </w:t>
      </w:r>
      <w:proofErr w:type="spellStart"/>
      <w:r w:rsidR="00A27908" w:rsidRPr="00A27908">
        <w:t>Hashcat</w:t>
      </w:r>
      <w:proofErr w:type="spellEnd"/>
      <w:r w:rsidR="00A27908" w:rsidRPr="00A27908">
        <w:t xml:space="preserve"> to </w:t>
      </w:r>
      <w:r w:rsidR="005B4267">
        <w:t>C</w:t>
      </w:r>
      <w:r w:rsidR="00457659">
        <w:t>hallenge</w:t>
      </w:r>
      <w:r w:rsidR="00A27908">
        <w:t xml:space="preserve"> </w:t>
      </w:r>
      <w:r w:rsidR="005B4267">
        <w:t>P</w:t>
      </w:r>
      <w:r w:rsidR="00A27908">
        <w:t>asswords</w:t>
      </w:r>
    </w:p>
    <w:p w14:paraId="646614AB" w14:textId="45910C5C" w:rsidR="00231DCA" w:rsidRDefault="008C64F8" w:rsidP="008402F2">
      <w:pPr>
        <w:pStyle w:val="StepHead"/>
      </w:pPr>
      <w:r>
        <w:t>Set up the environment and open a terminal window</w:t>
      </w:r>
      <w:r w:rsidR="007E14C4">
        <w:t>.</w:t>
      </w:r>
    </w:p>
    <w:p w14:paraId="1643DDCB" w14:textId="019A392E" w:rsidR="007E14C4" w:rsidRDefault="007E14C4" w:rsidP="00670983">
      <w:pPr>
        <w:pStyle w:val="SubStepAlpha"/>
      </w:pPr>
      <w:r>
        <w:t xml:space="preserve">Start the IoT Security lab topology with Kali VM. Log into Kali VM with the username </w:t>
      </w:r>
      <w:r w:rsidRPr="007E14C4">
        <w:rPr>
          <w:b/>
        </w:rPr>
        <w:t>root</w:t>
      </w:r>
      <w:r>
        <w:t xml:space="preserve"> and password </w:t>
      </w:r>
      <w:proofErr w:type="spellStart"/>
      <w:r w:rsidRPr="007E14C4">
        <w:rPr>
          <w:b/>
        </w:rPr>
        <w:t>toor</w:t>
      </w:r>
      <w:proofErr w:type="spellEnd"/>
      <w:r>
        <w:t>.</w:t>
      </w:r>
    </w:p>
    <w:p w14:paraId="729C5268" w14:textId="5AEE2E29" w:rsidR="007E14C4" w:rsidRDefault="007E14C4" w:rsidP="007E14C4">
      <w:pPr>
        <w:pStyle w:val="SubStepAlpha"/>
      </w:pPr>
      <w:r>
        <w:t>Open a terminal on the Kali VM.</w:t>
      </w:r>
    </w:p>
    <w:p w14:paraId="797F6BEE" w14:textId="2C37A1D3" w:rsidR="00A27908" w:rsidRDefault="00A27908" w:rsidP="00D9353F">
      <w:pPr>
        <w:pStyle w:val="SubStepAlpha"/>
      </w:pPr>
      <w:r>
        <w:t xml:space="preserve">Create a directory called </w:t>
      </w:r>
      <w:proofErr w:type="spellStart"/>
      <w:r>
        <w:t>passwordlab</w:t>
      </w:r>
      <w:proofErr w:type="spellEnd"/>
      <w:r>
        <w:t>:</w:t>
      </w:r>
    </w:p>
    <w:p w14:paraId="57CC6AC2" w14:textId="20B8FCAE" w:rsidR="00A27908" w:rsidRDefault="00EC2E20" w:rsidP="00EC2E20">
      <w:pPr>
        <w:pStyle w:val="CMD"/>
        <w:rPr>
          <w:rFonts w:ascii="Arial" w:hAnsi="Arial" w:cs="Arial"/>
        </w:rPr>
      </w:pPr>
      <w:proofErr w:type="spellStart"/>
      <w:r>
        <w:t>root@</w:t>
      </w:r>
      <w:proofErr w:type="gramStart"/>
      <w:r>
        <w:t>kali</w:t>
      </w:r>
      <w:proofErr w:type="spellEnd"/>
      <w:r>
        <w:t>:~</w:t>
      </w:r>
      <w:proofErr w:type="gramEnd"/>
      <w:r w:rsidR="0041055E">
        <w:t xml:space="preserve"># </w:t>
      </w:r>
      <w:proofErr w:type="spellStart"/>
      <w:r w:rsidR="0041055E" w:rsidRPr="00EC2E20">
        <w:rPr>
          <w:b/>
        </w:rPr>
        <w:t>m</w:t>
      </w:r>
      <w:r w:rsidR="00A27908" w:rsidRPr="00EC2E20">
        <w:rPr>
          <w:b/>
        </w:rPr>
        <w:t>kdir</w:t>
      </w:r>
      <w:proofErr w:type="spellEnd"/>
      <w:r w:rsidR="00A27908" w:rsidRPr="00EC2E20">
        <w:rPr>
          <w:b/>
        </w:rPr>
        <w:t xml:space="preserve"> </w:t>
      </w:r>
      <w:proofErr w:type="spellStart"/>
      <w:r w:rsidR="00A27908" w:rsidRPr="00EC2E20">
        <w:rPr>
          <w:b/>
        </w:rPr>
        <w:t>passwordlab</w:t>
      </w:r>
      <w:proofErr w:type="spellEnd"/>
    </w:p>
    <w:p w14:paraId="346CD452" w14:textId="4B27DEDB" w:rsidR="00A27908" w:rsidRDefault="00A27908" w:rsidP="00D9353F">
      <w:pPr>
        <w:pStyle w:val="SubStepAlpha"/>
      </w:pPr>
      <w:r>
        <w:t>Move into this directory:</w:t>
      </w:r>
    </w:p>
    <w:p w14:paraId="6D47F0FE" w14:textId="70EC58B9" w:rsidR="00A27908" w:rsidRPr="008C64F8" w:rsidRDefault="00EC2E20" w:rsidP="00D9353F">
      <w:pPr>
        <w:pStyle w:val="CMD"/>
        <w:rPr>
          <w:rFonts w:ascii="Arial" w:hAnsi="Arial" w:cs="Arial"/>
        </w:rPr>
      </w:pPr>
      <w:proofErr w:type="spellStart"/>
      <w:r>
        <w:t>root@kali</w:t>
      </w:r>
      <w:proofErr w:type="spellEnd"/>
      <w:r>
        <w:t>:~#</w:t>
      </w:r>
      <w:r w:rsidR="0041055E">
        <w:t xml:space="preserve"> </w:t>
      </w:r>
      <w:r w:rsidR="0041055E" w:rsidRPr="00EC2E20">
        <w:rPr>
          <w:b/>
        </w:rPr>
        <w:t>c</w:t>
      </w:r>
      <w:r w:rsidR="00A27908" w:rsidRPr="00EC2E20">
        <w:rPr>
          <w:b/>
        </w:rPr>
        <w:t xml:space="preserve">d </w:t>
      </w:r>
      <w:proofErr w:type="spellStart"/>
      <w:r w:rsidR="00A27908" w:rsidRPr="00EC2E20">
        <w:rPr>
          <w:b/>
        </w:rPr>
        <w:t>passwordlab</w:t>
      </w:r>
      <w:proofErr w:type="spellEnd"/>
    </w:p>
    <w:p w14:paraId="1456960D" w14:textId="7159F981" w:rsidR="00074411" w:rsidRDefault="00C47AC4" w:rsidP="008402F2">
      <w:pPr>
        <w:pStyle w:val="StepHead"/>
      </w:pPr>
      <w:r>
        <w:t xml:space="preserve">Create the necessary dictionary files and </w:t>
      </w:r>
      <w:r w:rsidR="00C657FF">
        <w:t>MD</w:t>
      </w:r>
      <w:r>
        <w:t>5 hash file</w:t>
      </w:r>
      <w:r w:rsidR="00C46B6E">
        <w:t>.</w:t>
      </w:r>
    </w:p>
    <w:p w14:paraId="207E3216" w14:textId="0920DE4F" w:rsidR="009D7096" w:rsidRDefault="009D7096" w:rsidP="009F653B">
      <w:pPr>
        <w:pStyle w:val="BodyTextL25"/>
      </w:pPr>
      <w:r>
        <w:t xml:space="preserve">A </w:t>
      </w:r>
      <w:r w:rsidR="00C657FF">
        <w:t xml:space="preserve">MD5 </w:t>
      </w:r>
      <w:r>
        <w:t>hash valu</w:t>
      </w:r>
      <w:r w:rsidR="00C47AC4">
        <w:t>e has been recovered for a user</w:t>
      </w:r>
      <w:r w:rsidR="00C657FF">
        <w:t>,</w:t>
      </w:r>
      <w:r>
        <w:t xml:space="preserve"> and it </w:t>
      </w:r>
      <w:r w:rsidR="00C657FF">
        <w:t xml:space="preserve">is </w:t>
      </w:r>
      <w:r>
        <w:t>your job to crack this value. Rather than using a brute force method</w:t>
      </w:r>
      <w:r w:rsidR="00C47AC4">
        <w:t xml:space="preserve"> that could take a long time</w:t>
      </w:r>
      <w:r>
        <w:t>, you will be using known information to crack this value much quicker. The user is a golf fan and</w:t>
      </w:r>
      <w:r w:rsidR="00C47AC4">
        <w:t xml:space="preserve"> has</w:t>
      </w:r>
      <w:r>
        <w:t xml:space="preserve"> specifically talked about Tiger Woods. </w:t>
      </w:r>
      <w:r w:rsidR="00CB1661">
        <w:t xml:space="preserve">In addition, it was discovered from one of his social media public profiles that he graduated in </w:t>
      </w:r>
      <w:r w:rsidR="00A35D60">
        <w:t>2002</w:t>
      </w:r>
      <w:r w:rsidR="00CB1661">
        <w:t>.</w:t>
      </w:r>
    </w:p>
    <w:p w14:paraId="50CF62A0" w14:textId="138A2961" w:rsidR="009D7096" w:rsidRPr="009F653B" w:rsidRDefault="009D7096" w:rsidP="001441E6">
      <w:pPr>
        <w:pStyle w:val="BodyTextL25"/>
        <w:keepNext/>
      </w:pPr>
      <w:r>
        <w:lastRenderedPageBreak/>
        <w:t>It is very typical for users to create passwords using words from their special interests</w:t>
      </w:r>
      <w:r w:rsidR="00B848BF">
        <w:t xml:space="preserve"> or hobbies</w:t>
      </w:r>
      <w:r>
        <w:t>. When their special interests are known, wordlist</w:t>
      </w:r>
      <w:r w:rsidRPr="009F653B">
        <w:t>s can be very helpful in recovering passwords or cracking hashes. There are numerous sites out that provide wordlists for a wide variety of interest</w:t>
      </w:r>
      <w:r w:rsidR="00FC35CC" w:rsidRPr="009F653B">
        <w:t>s. For example:</w:t>
      </w:r>
    </w:p>
    <w:p w14:paraId="1C23821E" w14:textId="584F0751" w:rsidR="009D7096" w:rsidRDefault="00000000" w:rsidP="009D7096">
      <w:pPr>
        <w:pStyle w:val="BodyTextL25"/>
        <w:ind w:left="720"/>
      </w:pPr>
      <w:hyperlink r:id="rId8" w:history="1">
        <w:r w:rsidR="00FC35CC" w:rsidRPr="00730D2E">
          <w:rPr>
            <w:rStyle w:val="Hyperlink"/>
          </w:rPr>
          <w:t>https://packetstormsecurity.com/Crackers/wordlists/</w:t>
        </w:r>
      </w:hyperlink>
    </w:p>
    <w:p w14:paraId="2CBB1DAC" w14:textId="495DAEC8" w:rsidR="00FC35CC" w:rsidRDefault="00FC35CC" w:rsidP="009F653B">
      <w:pPr>
        <w:pStyle w:val="BodyTextL25"/>
      </w:pPr>
      <w:r>
        <w:t>This site provides a golfers.gz file that contains a list of golf names/words that can be used for a wordlist. It is also known that users will usually take a name and make the password more complicated by either repeating the name or word and/or adding numbers or special characters to it.</w:t>
      </w:r>
    </w:p>
    <w:p w14:paraId="474F2B82" w14:textId="77C0FF75" w:rsidR="00FC35CC" w:rsidRDefault="00FC35CC" w:rsidP="009F653B">
      <w:pPr>
        <w:pStyle w:val="BodyTextL25"/>
      </w:pPr>
      <w:r>
        <w:t xml:space="preserve">The following </w:t>
      </w:r>
      <w:r w:rsidR="0012656E">
        <w:t>MD</w:t>
      </w:r>
      <w:r>
        <w:t>5 hash value was provided to you by a known golf fan</w:t>
      </w:r>
      <w:r w:rsidR="0012656E">
        <w:t>,</w:t>
      </w:r>
      <w:r>
        <w:t xml:space="preserve"> and it is your job to crack it:</w:t>
      </w:r>
    </w:p>
    <w:p w14:paraId="09F5DCBB" w14:textId="1F7CA845" w:rsidR="00A35D60" w:rsidRDefault="003314A8" w:rsidP="003F29B5">
      <w:pPr>
        <w:pStyle w:val="BodyTextL50"/>
      </w:pPr>
      <w:r>
        <w:t>22bb33653af9cc8f21d71fa0e5575</w:t>
      </w:r>
      <w:r w:rsidR="00A35D60">
        <w:t>1b4</w:t>
      </w:r>
    </w:p>
    <w:p w14:paraId="01DE0B1B" w14:textId="3DC8B3B9" w:rsidR="00F45137" w:rsidRDefault="00F45137" w:rsidP="003F29B5">
      <w:pPr>
        <w:pStyle w:val="BodyTextL25"/>
      </w:pPr>
      <w:r>
        <w:t>MD5 hash values are hex</w:t>
      </w:r>
      <w:r w:rsidR="00F41627">
        <w:t>adecimal</w:t>
      </w:r>
      <w:r>
        <w:t xml:space="preserve"> </w:t>
      </w:r>
      <w:r w:rsidR="00F41627">
        <w:t>characters</w:t>
      </w:r>
      <w:r w:rsidR="00C657FF">
        <w:t>. Hexadecimal characters are</w:t>
      </w:r>
      <w:r>
        <w:t xml:space="preserve"> alphanumeric from a to </w:t>
      </w:r>
      <w:r w:rsidR="00F41627">
        <w:t>f</w:t>
      </w:r>
      <w:r>
        <w:t xml:space="preserve"> and numeric values from 0 through 9.</w:t>
      </w:r>
    </w:p>
    <w:p w14:paraId="39B1F869" w14:textId="1E107FFF" w:rsidR="00F45137" w:rsidRDefault="00714DA5" w:rsidP="003F29B5">
      <w:pPr>
        <w:pStyle w:val="BodyTextL25"/>
      </w:pPr>
      <w:r>
        <w:t>For the purposes of this lab, and time constraint issues, we will</w:t>
      </w:r>
      <w:r w:rsidR="008E41A2">
        <w:t xml:space="preserve"> create our own dictionaries</w:t>
      </w:r>
      <w:r w:rsidR="00C657FF">
        <w:t xml:space="preserve"> and </w:t>
      </w:r>
      <w:r>
        <w:t xml:space="preserve">use </w:t>
      </w:r>
      <w:r w:rsidR="008E41A2">
        <w:t>just a few words per dictionary</w:t>
      </w:r>
      <w:r>
        <w:t>.</w:t>
      </w:r>
    </w:p>
    <w:p w14:paraId="0E012895" w14:textId="0B635E2F" w:rsidR="00FC35CC" w:rsidRDefault="002A67CA" w:rsidP="00FC35CC">
      <w:pPr>
        <w:pStyle w:val="SubStepAlpha"/>
      </w:pPr>
      <w:r>
        <w:t>Create a dictionary file using multiple combinations of “tiger woods”:</w:t>
      </w:r>
    </w:p>
    <w:p w14:paraId="311846DD" w14:textId="44890D27" w:rsidR="002A67CA" w:rsidRPr="00A35D60" w:rsidRDefault="006226FE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6226FE">
        <w:rPr>
          <w:rFonts w:ascii="Courier New" w:hAnsi="Courier New" w:cs="Courier New"/>
        </w:rPr>
        <w:t>root@kali</w:t>
      </w:r>
      <w:proofErr w:type="spellEnd"/>
      <w:r w:rsidRPr="006226FE">
        <w:rPr>
          <w:rFonts w:ascii="Courier New" w:hAnsi="Courier New" w:cs="Courier New"/>
        </w:rPr>
        <w:t>:~/</w:t>
      </w:r>
      <w:proofErr w:type="spellStart"/>
      <w:r w:rsidRPr="006226FE">
        <w:rPr>
          <w:rFonts w:ascii="Courier New" w:hAnsi="Courier New" w:cs="Courier New"/>
        </w:rPr>
        <w:t>passwordlab</w:t>
      </w:r>
      <w:proofErr w:type="spellEnd"/>
      <w:r w:rsidRPr="006226FE">
        <w:rPr>
          <w:rFonts w:ascii="Courier New" w:hAnsi="Courier New" w:cs="Courier New"/>
        </w:rPr>
        <w:t>#</w:t>
      </w:r>
      <w:r w:rsidR="002A67CA" w:rsidRPr="00A35D60">
        <w:rPr>
          <w:rFonts w:ascii="Courier New" w:hAnsi="Courier New" w:cs="Courier New"/>
          <w:b/>
        </w:rPr>
        <w:t xml:space="preserve"> echo “tiger woods” &gt; dict1.txt</w:t>
      </w:r>
    </w:p>
    <w:p w14:paraId="7E55B2CA" w14:textId="5482929F" w:rsidR="002A67CA" w:rsidRPr="00A35D60" w:rsidRDefault="006226FE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6226FE">
        <w:rPr>
          <w:rFonts w:ascii="Courier New" w:hAnsi="Courier New" w:cs="Courier New"/>
        </w:rPr>
        <w:t>root@kali</w:t>
      </w:r>
      <w:proofErr w:type="spellEnd"/>
      <w:r w:rsidRPr="006226FE">
        <w:rPr>
          <w:rFonts w:ascii="Courier New" w:hAnsi="Courier New" w:cs="Courier New"/>
        </w:rPr>
        <w:t>:~/</w:t>
      </w:r>
      <w:proofErr w:type="spellStart"/>
      <w:r w:rsidRPr="006226FE">
        <w:rPr>
          <w:rFonts w:ascii="Courier New" w:hAnsi="Courier New" w:cs="Courier New"/>
        </w:rPr>
        <w:t>passwordlab</w:t>
      </w:r>
      <w:proofErr w:type="spellEnd"/>
      <w:r w:rsidRPr="006226FE">
        <w:rPr>
          <w:rFonts w:ascii="Courier New" w:hAnsi="Courier New" w:cs="Courier New"/>
        </w:rPr>
        <w:t>#</w:t>
      </w:r>
      <w:r w:rsidR="002A67CA" w:rsidRPr="00A35D60">
        <w:rPr>
          <w:rFonts w:ascii="Courier New" w:hAnsi="Courier New" w:cs="Courier New"/>
          <w:b/>
        </w:rPr>
        <w:t xml:space="preserve"> echo “tiger” &gt;&gt; dict1.txt</w:t>
      </w:r>
    </w:p>
    <w:p w14:paraId="49331D76" w14:textId="4E22E74F" w:rsidR="00CB1661" w:rsidRPr="00A35D60" w:rsidRDefault="006226FE" w:rsidP="00CB1661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6226FE">
        <w:rPr>
          <w:rFonts w:ascii="Courier New" w:hAnsi="Courier New" w:cs="Courier New"/>
        </w:rPr>
        <w:t>root@kali</w:t>
      </w:r>
      <w:proofErr w:type="spellEnd"/>
      <w:r w:rsidRPr="006226FE">
        <w:rPr>
          <w:rFonts w:ascii="Courier New" w:hAnsi="Courier New" w:cs="Courier New"/>
        </w:rPr>
        <w:t>:~/</w:t>
      </w:r>
      <w:proofErr w:type="spellStart"/>
      <w:r w:rsidRPr="006226FE">
        <w:rPr>
          <w:rFonts w:ascii="Courier New" w:hAnsi="Courier New" w:cs="Courier New"/>
        </w:rPr>
        <w:t>passwordlab</w:t>
      </w:r>
      <w:proofErr w:type="spellEnd"/>
      <w:r w:rsidRPr="006226FE">
        <w:rPr>
          <w:rFonts w:ascii="Courier New" w:hAnsi="Courier New" w:cs="Courier New"/>
        </w:rPr>
        <w:t>#</w:t>
      </w:r>
      <w:r w:rsidR="00CB1661" w:rsidRPr="00A35D60">
        <w:rPr>
          <w:rFonts w:ascii="Courier New" w:hAnsi="Courier New" w:cs="Courier New"/>
          <w:b/>
        </w:rPr>
        <w:t xml:space="preserve"> echo “woods” &gt;&gt; dict1.txt</w:t>
      </w:r>
    </w:p>
    <w:p w14:paraId="69671EFD" w14:textId="4D1A8D21" w:rsidR="002A67CA" w:rsidRPr="00A35D60" w:rsidRDefault="006226FE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6226FE">
        <w:rPr>
          <w:rFonts w:ascii="Courier New" w:hAnsi="Courier New" w:cs="Courier New"/>
        </w:rPr>
        <w:t>root@kali</w:t>
      </w:r>
      <w:proofErr w:type="spellEnd"/>
      <w:r w:rsidRPr="006226FE">
        <w:rPr>
          <w:rFonts w:ascii="Courier New" w:hAnsi="Courier New" w:cs="Courier New"/>
        </w:rPr>
        <w:t>:~/</w:t>
      </w:r>
      <w:proofErr w:type="spellStart"/>
      <w:r w:rsidRPr="006226FE">
        <w:rPr>
          <w:rFonts w:ascii="Courier New" w:hAnsi="Courier New" w:cs="Courier New"/>
        </w:rPr>
        <w:t>passwordlab</w:t>
      </w:r>
      <w:proofErr w:type="spellEnd"/>
      <w:r w:rsidRPr="006226FE">
        <w:rPr>
          <w:rFonts w:ascii="Courier New" w:hAnsi="Courier New" w:cs="Courier New"/>
        </w:rPr>
        <w:t>#</w:t>
      </w:r>
      <w:r w:rsidR="002A67CA" w:rsidRPr="00A35D60">
        <w:rPr>
          <w:rFonts w:ascii="Courier New" w:hAnsi="Courier New" w:cs="Courier New"/>
          <w:b/>
        </w:rPr>
        <w:t xml:space="preserve"> echo “</w:t>
      </w:r>
      <w:r w:rsidR="00CB1661" w:rsidRPr="00A35D60">
        <w:rPr>
          <w:rFonts w:ascii="Courier New" w:hAnsi="Courier New" w:cs="Courier New"/>
          <w:b/>
        </w:rPr>
        <w:t>golf</w:t>
      </w:r>
      <w:r w:rsidR="002A67CA" w:rsidRPr="00A35D60">
        <w:rPr>
          <w:rFonts w:ascii="Courier New" w:hAnsi="Courier New" w:cs="Courier New"/>
          <w:b/>
        </w:rPr>
        <w:t>” &gt;&gt; dict1.txt</w:t>
      </w:r>
    </w:p>
    <w:p w14:paraId="3BA98255" w14:textId="2843C307" w:rsidR="002A67CA" w:rsidRDefault="006226FE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6226FE">
        <w:rPr>
          <w:rFonts w:ascii="Courier New" w:hAnsi="Courier New" w:cs="Courier New"/>
        </w:rPr>
        <w:t>root@kali</w:t>
      </w:r>
      <w:proofErr w:type="spellEnd"/>
      <w:r w:rsidRPr="006226FE">
        <w:rPr>
          <w:rFonts w:ascii="Courier New" w:hAnsi="Courier New" w:cs="Courier New"/>
        </w:rPr>
        <w:t>:~/</w:t>
      </w:r>
      <w:proofErr w:type="spellStart"/>
      <w:r w:rsidRPr="006226FE">
        <w:rPr>
          <w:rFonts w:ascii="Courier New" w:hAnsi="Courier New" w:cs="Courier New"/>
        </w:rPr>
        <w:t>passwordlab</w:t>
      </w:r>
      <w:proofErr w:type="spellEnd"/>
      <w:r w:rsidRPr="006226FE">
        <w:rPr>
          <w:rFonts w:ascii="Courier New" w:hAnsi="Courier New" w:cs="Courier New"/>
        </w:rPr>
        <w:t>#</w:t>
      </w:r>
      <w:r w:rsidR="002A67CA" w:rsidRPr="00A35D60">
        <w:rPr>
          <w:rFonts w:ascii="Courier New" w:hAnsi="Courier New" w:cs="Courier New"/>
          <w:b/>
        </w:rPr>
        <w:t xml:space="preserve"> more dict1.txt</w:t>
      </w:r>
    </w:p>
    <w:p w14:paraId="4A9DA122" w14:textId="59752C96" w:rsidR="00AB12D5" w:rsidRPr="00A35D60" w:rsidRDefault="00AB12D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r w:rsidRPr="00AB12D5">
        <w:rPr>
          <w:rFonts w:ascii="Courier New" w:hAnsi="Courier New" w:cs="Courier New"/>
          <w:b/>
          <w:noProof/>
        </w:rPr>
        <w:drawing>
          <wp:inline distT="0" distB="0" distL="0" distR="0" wp14:anchorId="7F3C4C6E" wp14:editId="1CBB5913">
            <wp:extent cx="6106795" cy="4277995"/>
            <wp:effectExtent l="0" t="0" r="8255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9"/>
                    <a:srcRect r="3430" b="2856"/>
                    <a:stretch/>
                  </pic:blipFill>
                  <pic:spPr bwMode="auto">
                    <a:xfrm>
                      <a:off x="0" y="0"/>
                      <a:ext cx="6108150" cy="427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61F0C" w14:textId="7EA9949F" w:rsidR="002A67CA" w:rsidRDefault="002A67CA" w:rsidP="002A67CA">
      <w:pPr>
        <w:pStyle w:val="SubStepAlpha"/>
        <w:rPr>
          <w:rFonts w:cs="Arial"/>
        </w:rPr>
      </w:pPr>
      <w:r>
        <w:rPr>
          <w:rFonts w:cs="Arial"/>
        </w:rPr>
        <w:lastRenderedPageBreak/>
        <w:t xml:space="preserve">The second dictionary file we will create will be the file that </w:t>
      </w:r>
      <w:proofErr w:type="spellStart"/>
      <w:r w:rsidR="00C657FF">
        <w:rPr>
          <w:rFonts w:cs="Arial"/>
        </w:rPr>
        <w:t>H</w:t>
      </w:r>
      <w:r>
        <w:rPr>
          <w:rFonts w:cs="Arial"/>
        </w:rPr>
        <w:t>ashcat</w:t>
      </w:r>
      <w:proofErr w:type="spellEnd"/>
      <w:r>
        <w:rPr>
          <w:rFonts w:cs="Arial"/>
        </w:rPr>
        <w:t xml:space="preserve"> will run the various combinations with. It is very common for users to combine numbers with their passwords in order to make them longer and minimum length requirements.</w:t>
      </w:r>
    </w:p>
    <w:p w14:paraId="49F87E35" w14:textId="05220AF3" w:rsidR="002A67CA" w:rsidRPr="00A35D60" w:rsidRDefault="003172F2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3172F2">
        <w:rPr>
          <w:rFonts w:ascii="Courier New" w:hAnsi="Courier New" w:cs="Courier New"/>
        </w:rPr>
        <w:t>root@kali</w:t>
      </w:r>
      <w:proofErr w:type="spellEnd"/>
      <w:r w:rsidRPr="003172F2">
        <w:rPr>
          <w:rFonts w:ascii="Courier New" w:hAnsi="Courier New" w:cs="Courier New"/>
        </w:rPr>
        <w:t>:~/</w:t>
      </w:r>
      <w:proofErr w:type="spellStart"/>
      <w:r w:rsidRPr="003172F2">
        <w:rPr>
          <w:rFonts w:ascii="Courier New" w:hAnsi="Courier New" w:cs="Courier New"/>
        </w:rPr>
        <w:t>passwordlab</w:t>
      </w:r>
      <w:proofErr w:type="spellEnd"/>
      <w:r w:rsidRPr="003172F2">
        <w:rPr>
          <w:rFonts w:ascii="Courier New" w:hAnsi="Courier New" w:cs="Courier New"/>
        </w:rPr>
        <w:t>#</w:t>
      </w:r>
      <w:r w:rsidR="002A67CA">
        <w:rPr>
          <w:rFonts w:ascii="Courier New" w:hAnsi="Courier New" w:cs="Courier New"/>
        </w:rPr>
        <w:t xml:space="preserve"> </w:t>
      </w:r>
      <w:r w:rsidR="002A67CA" w:rsidRPr="00A35D60">
        <w:rPr>
          <w:rFonts w:ascii="Courier New" w:hAnsi="Courier New" w:cs="Courier New"/>
          <w:b/>
        </w:rPr>
        <w:t>echo “0” &gt; dict2.txt</w:t>
      </w:r>
    </w:p>
    <w:p w14:paraId="597C5BA3" w14:textId="5E9FC47B" w:rsidR="002A67CA" w:rsidRPr="00A35D60" w:rsidRDefault="003172F2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3172F2">
        <w:rPr>
          <w:rFonts w:ascii="Courier New" w:hAnsi="Courier New" w:cs="Courier New"/>
        </w:rPr>
        <w:t>root@kali</w:t>
      </w:r>
      <w:proofErr w:type="spellEnd"/>
      <w:r w:rsidRPr="003172F2">
        <w:rPr>
          <w:rFonts w:ascii="Courier New" w:hAnsi="Courier New" w:cs="Courier New"/>
        </w:rPr>
        <w:t>:~/</w:t>
      </w:r>
      <w:proofErr w:type="spellStart"/>
      <w:r w:rsidRPr="003172F2">
        <w:rPr>
          <w:rFonts w:ascii="Courier New" w:hAnsi="Courier New" w:cs="Courier New"/>
        </w:rPr>
        <w:t>passwordlab</w:t>
      </w:r>
      <w:proofErr w:type="spellEnd"/>
      <w:r w:rsidRPr="003172F2">
        <w:rPr>
          <w:rFonts w:ascii="Courier New" w:hAnsi="Courier New" w:cs="Courier New"/>
        </w:rPr>
        <w:t>#</w:t>
      </w:r>
      <w:r w:rsidR="002A67CA" w:rsidRPr="00A35D60">
        <w:rPr>
          <w:rFonts w:ascii="Courier New" w:hAnsi="Courier New" w:cs="Courier New"/>
          <w:b/>
        </w:rPr>
        <w:t xml:space="preserve"> echo “1” &gt;&gt; dict2.txt</w:t>
      </w:r>
    </w:p>
    <w:p w14:paraId="001D95AB" w14:textId="0E038C78" w:rsidR="002A67CA" w:rsidRDefault="003172F2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3172F2">
        <w:rPr>
          <w:rFonts w:ascii="Courier New" w:hAnsi="Courier New" w:cs="Courier New"/>
        </w:rPr>
        <w:t>root@kali</w:t>
      </w:r>
      <w:proofErr w:type="spellEnd"/>
      <w:r w:rsidRPr="003172F2">
        <w:rPr>
          <w:rFonts w:ascii="Courier New" w:hAnsi="Courier New" w:cs="Courier New"/>
        </w:rPr>
        <w:t>:~/</w:t>
      </w:r>
      <w:proofErr w:type="spellStart"/>
      <w:r w:rsidRPr="003172F2">
        <w:rPr>
          <w:rFonts w:ascii="Courier New" w:hAnsi="Courier New" w:cs="Courier New"/>
        </w:rPr>
        <w:t>passwordlab</w:t>
      </w:r>
      <w:proofErr w:type="spellEnd"/>
      <w:r w:rsidRPr="003172F2">
        <w:rPr>
          <w:rFonts w:ascii="Courier New" w:hAnsi="Courier New" w:cs="Courier New"/>
        </w:rPr>
        <w:t>#</w:t>
      </w:r>
      <w:r w:rsidR="002A67CA" w:rsidRPr="00A35D60">
        <w:rPr>
          <w:rFonts w:ascii="Courier New" w:hAnsi="Courier New" w:cs="Courier New"/>
          <w:b/>
        </w:rPr>
        <w:t xml:space="preserve"> echo “2” &gt;&gt; dict2.txt</w:t>
      </w:r>
    </w:p>
    <w:p w14:paraId="6A3AF241" w14:textId="51D829E2" w:rsidR="00A35D60" w:rsidRPr="00A35D60" w:rsidRDefault="003172F2" w:rsidP="00A35D60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3172F2">
        <w:rPr>
          <w:rFonts w:ascii="Courier New" w:hAnsi="Courier New" w:cs="Courier New"/>
        </w:rPr>
        <w:t>root@kali</w:t>
      </w:r>
      <w:proofErr w:type="spellEnd"/>
      <w:r w:rsidRPr="003172F2">
        <w:rPr>
          <w:rFonts w:ascii="Courier New" w:hAnsi="Courier New" w:cs="Courier New"/>
        </w:rPr>
        <w:t>:~/</w:t>
      </w:r>
      <w:proofErr w:type="spellStart"/>
      <w:r w:rsidRPr="003172F2">
        <w:rPr>
          <w:rFonts w:ascii="Courier New" w:hAnsi="Courier New" w:cs="Courier New"/>
        </w:rPr>
        <w:t>passwordlab</w:t>
      </w:r>
      <w:proofErr w:type="spellEnd"/>
      <w:r w:rsidRPr="003172F2">
        <w:rPr>
          <w:rFonts w:ascii="Courier New" w:hAnsi="Courier New" w:cs="Courier New"/>
        </w:rPr>
        <w:t>#</w:t>
      </w:r>
      <w:r w:rsidR="00A35D60" w:rsidRPr="00A35D60">
        <w:rPr>
          <w:rFonts w:ascii="Courier New" w:hAnsi="Courier New" w:cs="Courier New"/>
          <w:b/>
        </w:rPr>
        <w:t xml:space="preserve"> echo “</w:t>
      </w:r>
      <w:r w:rsidR="00A35D60">
        <w:rPr>
          <w:rFonts w:ascii="Courier New" w:hAnsi="Courier New" w:cs="Courier New"/>
          <w:b/>
        </w:rPr>
        <w:t>200</w:t>
      </w:r>
      <w:r w:rsidR="00A35D60" w:rsidRPr="00A35D60">
        <w:rPr>
          <w:rFonts w:ascii="Courier New" w:hAnsi="Courier New" w:cs="Courier New"/>
          <w:b/>
        </w:rPr>
        <w:t>2” &gt;&gt; dict2.txt</w:t>
      </w:r>
    </w:p>
    <w:p w14:paraId="3F649295" w14:textId="3C9D94DC" w:rsidR="00760399" w:rsidRPr="00A35D60" w:rsidRDefault="003172F2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3172F2">
        <w:rPr>
          <w:rFonts w:ascii="Courier New" w:hAnsi="Courier New" w:cs="Courier New"/>
        </w:rPr>
        <w:t>root@kali</w:t>
      </w:r>
      <w:proofErr w:type="spellEnd"/>
      <w:r w:rsidRPr="003172F2">
        <w:rPr>
          <w:rFonts w:ascii="Courier New" w:hAnsi="Courier New" w:cs="Courier New"/>
        </w:rPr>
        <w:t>:~/</w:t>
      </w:r>
      <w:proofErr w:type="spellStart"/>
      <w:r w:rsidRPr="003172F2">
        <w:rPr>
          <w:rFonts w:ascii="Courier New" w:hAnsi="Courier New" w:cs="Courier New"/>
        </w:rPr>
        <w:t>passwordlab</w:t>
      </w:r>
      <w:proofErr w:type="spellEnd"/>
      <w:r w:rsidRPr="003172F2">
        <w:rPr>
          <w:rFonts w:ascii="Courier New" w:hAnsi="Courier New" w:cs="Courier New"/>
        </w:rPr>
        <w:t>#</w:t>
      </w:r>
      <w:r w:rsidR="00A35D60">
        <w:rPr>
          <w:rFonts w:ascii="Courier New" w:hAnsi="Courier New" w:cs="Courier New"/>
          <w:b/>
        </w:rPr>
        <w:t xml:space="preserve"> echo “02</w:t>
      </w:r>
      <w:r w:rsidR="002A67CA" w:rsidRPr="00A35D60">
        <w:rPr>
          <w:rFonts w:ascii="Courier New" w:hAnsi="Courier New" w:cs="Courier New"/>
          <w:b/>
        </w:rPr>
        <w:t>” &gt;&gt; dict2.tx</w:t>
      </w:r>
      <w:r w:rsidR="00760399" w:rsidRPr="00A35D60">
        <w:rPr>
          <w:rFonts w:ascii="Courier New" w:hAnsi="Courier New" w:cs="Courier New"/>
          <w:b/>
        </w:rPr>
        <w:t>t</w:t>
      </w:r>
    </w:p>
    <w:p w14:paraId="2B94E153" w14:textId="73CF88C8" w:rsidR="002A67CA" w:rsidRDefault="003172F2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proofErr w:type="spellStart"/>
      <w:r w:rsidRPr="003172F2">
        <w:rPr>
          <w:rFonts w:ascii="Courier New" w:hAnsi="Courier New" w:cs="Courier New"/>
        </w:rPr>
        <w:t>root@kali</w:t>
      </w:r>
      <w:proofErr w:type="spellEnd"/>
      <w:r w:rsidRPr="003172F2">
        <w:rPr>
          <w:rFonts w:ascii="Courier New" w:hAnsi="Courier New" w:cs="Courier New"/>
        </w:rPr>
        <w:t>:~/</w:t>
      </w:r>
      <w:proofErr w:type="spellStart"/>
      <w:r w:rsidRPr="003172F2">
        <w:rPr>
          <w:rFonts w:ascii="Courier New" w:hAnsi="Courier New" w:cs="Courier New"/>
        </w:rPr>
        <w:t>passwordlab</w:t>
      </w:r>
      <w:proofErr w:type="spellEnd"/>
      <w:r w:rsidRPr="003172F2">
        <w:rPr>
          <w:rFonts w:ascii="Courier New" w:hAnsi="Courier New" w:cs="Courier New"/>
        </w:rPr>
        <w:t>#</w:t>
      </w:r>
      <w:r w:rsidR="00760399" w:rsidRPr="00A35D60">
        <w:rPr>
          <w:rFonts w:ascii="Courier New" w:hAnsi="Courier New" w:cs="Courier New"/>
          <w:b/>
        </w:rPr>
        <w:t xml:space="preserve"> more dict2.tx</w:t>
      </w:r>
      <w:r w:rsidR="002A67CA" w:rsidRPr="00A35D60">
        <w:rPr>
          <w:rFonts w:ascii="Courier New" w:hAnsi="Courier New" w:cs="Courier New"/>
          <w:b/>
        </w:rPr>
        <w:t>t</w:t>
      </w:r>
    </w:p>
    <w:p w14:paraId="7BBF4AFA" w14:textId="5A54E4E6" w:rsidR="00AB12D5" w:rsidRDefault="00AB12D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  <w:r w:rsidRPr="00AB12D5">
        <w:rPr>
          <w:rFonts w:ascii="Courier New" w:hAnsi="Courier New" w:cs="Courier New"/>
          <w:b/>
          <w:noProof/>
        </w:rPr>
        <w:drawing>
          <wp:inline distT="0" distB="0" distL="0" distR="0" wp14:anchorId="5030E1CD" wp14:editId="7E535826">
            <wp:extent cx="6088908" cy="4564776"/>
            <wp:effectExtent l="0" t="0" r="762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31D6" w14:textId="382A8FE5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53DF2406" w14:textId="3275E03C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6F282068" w14:textId="717021FA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75D458BF" w14:textId="6E5D8B00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15AA6355" w14:textId="44B16FBF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6618D13E" w14:textId="61203613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2BC76F17" w14:textId="1CFD8652" w:rsidR="00107165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4516BDC6" w14:textId="77777777" w:rsidR="00107165" w:rsidRPr="00A35D60" w:rsidRDefault="00107165" w:rsidP="002A67C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</w:rPr>
      </w:pPr>
    </w:p>
    <w:p w14:paraId="451824B3" w14:textId="52A8724F" w:rsidR="002A67CA" w:rsidRDefault="00760399" w:rsidP="002A67CA">
      <w:pPr>
        <w:pStyle w:val="SubStepAlpha"/>
        <w:rPr>
          <w:rFonts w:cs="Arial"/>
        </w:rPr>
      </w:pPr>
      <w:r>
        <w:rPr>
          <w:rFonts w:cs="Arial"/>
        </w:rPr>
        <w:lastRenderedPageBreak/>
        <w:t>Save the md5 hash value into a text file called hash.txt:</w:t>
      </w:r>
    </w:p>
    <w:p w14:paraId="26422594" w14:textId="07E14018" w:rsidR="00760399" w:rsidRDefault="002A2F05" w:rsidP="00760399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  <w:lang w:val="pt-PT"/>
        </w:rPr>
      </w:pPr>
      <w:r w:rsidRPr="00AB12D5">
        <w:rPr>
          <w:rFonts w:ascii="Courier New" w:hAnsi="Courier New" w:cs="Courier New"/>
          <w:lang w:val="pt-PT"/>
        </w:rPr>
        <w:t>root@kali:~/passwordlab#</w:t>
      </w:r>
      <w:r w:rsidR="00760399" w:rsidRPr="00AB12D5">
        <w:rPr>
          <w:rFonts w:ascii="Courier New" w:hAnsi="Courier New" w:cs="Courier New"/>
          <w:lang w:val="pt-PT"/>
        </w:rPr>
        <w:t xml:space="preserve"> </w:t>
      </w:r>
      <w:r w:rsidR="00760399" w:rsidRPr="00AB12D5">
        <w:rPr>
          <w:rFonts w:ascii="Courier New" w:hAnsi="Courier New" w:cs="Courier New"/>
          <w:b/>
          <w:lang w:val="pt-PT"/>
        </w:rPr>
        <w:t xml:space="preserve">echo </w:t>
      </w:r>
      <w:r w:rsidR="00380716" w:rsidRPr="00AB12D5">
        <w:rPr>
          <w:rFonts w:ascii="Courier New" w:hAnsi="Courier New" w:cs="Courier New"/>
          <w:b/>
          <w:lang w:val="pt-PT"/>
        </w:rPr>
        <w:t>"</w:t>
      </w:r>
      <w:r w:rsidR="00A35D60" w:rsidRPr="00AB12D5">
        <w:rPr>
          <w:rFonts w:ascii="Courier New" w:hAnsi="Courier New" w:cs="Courier New"/>
          <w:b/>
          <w:lang w:val="pt-PT"/>
        </w:rPr>
        <w:t>22bb33653af9cc8f21d71fa0e55751b4</w:t>
      </w:r>
      <w:r w:rsidR="00380716" w:rsidRPr="00AB12D5">
        <w:rPr>
          <w:rFonts w:ascii="Courier New" w:hAnsi="Courier New" w:cs="Courier New"/>
          <w:b/>
          <w:lang w:val="pt-PT"/>
        </w:rPr>
        <w:t>"</w:t>
      </w:r>
      <w:r w:rsidR="00760399" w:rsidRPr="00AB12D5">
        <w:rPr>
          <w:rFonts w:ascii="Courier New" w:hAnsi="Courier New" w:cs="Courier New"/>
          <w:b/>
          <w:lang w:val="pt-PT"/>
        </w:rPr>
        <w:t xml:space="preserve"> &gt; hash.txt</w:t>
      </w:r>
    </w:p>
    <w:p w14:paraId="6764848D" w14:textId="147B216F" w:rsidR="00AB12D5" w:rsidRDefault="00AB12D5" w:rsidP="00760399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  <w:lang w:val="pt-PT"/>
        </w:rPr>
      </w:pPr>
      <w:r w:rsidRPr="00AB12D5">
        <w:rPr>
          <w:rFonts w:ascii="Courier New" w:hAnsi="Courier New" w:cs="Courier New"/>
          <w:b/>
          <w:noProof/>
          <w:lang w:val="pt-PT"/>
        </w:rPr>
        <w:drawing>
          <wp:inline distT="0" distB="0" distL="0" distR="0" wp14:anchorId="643BE0B1" wp14:editId="6827D81D">
            <wp:extent cx="6165114" cy="4427604"/>
            <wp:effectExtent l="0" t="0" r="762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6442" w14:textId="77777777" w:rsidR="00107165" w:rsidRPr="00AB12D5" w:rsidRDefault="00107165" w:rsidP="00760399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  <w:b/>
          <w:lang w:val="pt-PT"/>
        </w:rPr>
      </w:pPr>
    </w:p>
    <w:p w14:paraId="166AFE30" w14:textId="3D8E3D0E" w:rsidR="00A35D60" w:rsidRDefault="00A35D60" w:rsidP="002A67CA">
      <w:pPr>
        <w:pStyle w:val="SubStepAlpha"/>
        <w:rPr>
          <w:rFonts w:cs="Arial"/>
        </w:rPr>
      </w:pPr>
      <w:r>
        <w:rPr>
          <w:rFonts w:cs="Arial"/>
        </w:rPr>
        <w:t>If there are any typos with the hash when entering it, the lab will not work.</w:t>
      </w:r>
    </w:p>
    <w:p w14:paraId="43B12D07" w14:textId="683D3B60" w:rsidR="003172F2" w:rsidRPr="00E704A5" w:rsidRDefault="003172F2" w:rsidP="00C7353C">
      <w:pPr>
        <w:pStyle w:val="BodyTextL50"/>
        <w:tabs>
          <w:tab w:val="left" w:leader="underscore" w:pos="10080"/>
        </w:tabs>
        <w:rPr>
          <w:lang w:val="en-GB"/>
        </w:rPr>
      </w:pPr>
      <w:r>
        <w:t xml:space="preserve">What command did you use to view the content in the file </w:t>
      </w:r>
      <w:r>
        <w:rPr>
          <w:b/>
        </w:rPr>
        <w:t>hash.txt</w:t>
      </w:r>
      <w:r>
        <w:t>?</w:t>
      </w:r>
      <w:r w:rsidR="00C7353C">
        <w:t xml:space="preserve"> </w:t>
      </w:r>
      <w:r w:rsidR="00E704A5" w:rsidRPr="00E704A5">
        <w:rPr>
          <w:highlight w:val="yellow"/>
        </w:rPr>
        <w:t>more hash.txt</w:t>
      </w:r>
    </w:p>
    <w:p w14:paraId="0346A25C" w14:textId="16A570DB" w:rsidR="00C47AC4" w:rsidRDefault="00C47AC4" w:rsidP="008402F2">
      <w:pPr>
        <w:pStyle w:val="StepHead"/>
      </w:pPr>
      <w:r w:rsidRPr="00C47AC4">
        <w:t xml:space="preserve">Crack a known </w:t>
      </w:r>
      <w:r w:rsidR="003172F2">
        <w:t>MD</w:t>
      </w:r>
      <w:r w:rsidRPr="00C47AC4">
        <w:t xml:space="preserve">5 hash value using </w:t>
      </w:r>
      <w:proofErr w:type="spellStart"/>
      <w:r w:rsidRPr="00C47AC4">
        <w:t>Hashcat</w:t>
      </w:r>
      <w:proofErr w:type="spellEnd"/>
      <w:r w:rsidRPr="00C47AC4">
        <w:t>.</w:t>
      </w:r>
    </w:p>
    <w:p w14:paraId="7CE21B2A" w14:textId="77777777" w:rsidR="00C47AC4" w:rsidRPr="00C47AC4" w:rsidRDefault="00C47AC4" w:rsidP="00C47AC4">
      <w:pPr>
        <w:pStyle w:val="SubStepAlpha"/>
        <w:numPr>
          <w:ilvl w:val="3"/>
          <w:numId w:val="12"/>
        </w:numPr>
        <w:rPr>
          <w:rFonts w:cs="Arial"/>
        </w:rPr>
      </w:pPr>
      <w:r w:rsidRPr="00C47AC4">
        <w:rPr>
          <w:rFonts w:cs="Arial"/>
        </w:rPr>
        <w:t xml:space="preserve">Use the man pages for </w:t>
      </w:r>
      <w:proofErr w:type="spellStart"/>
      <w:r w:rsidRPr="00C47AC4">
        <w:rPr>
          <w:rFonts w:cs="Arial"/>
        </w:rPr>
        <w:t>hashcat</w:t>
      </w:r>
      <w:proofErr w:type="spellEnd"/>
      <w:r w:rsidRPr="00C47AC4">
        <w:rPr>
          <w:rFonts w:cs="Arial"/>
        </w:rPr>
        <w:t xml:space="preserve"> to answer the following questions:</w:t>
      </w:r>
    </w:p>
    <w:p w14:paraId="093917B1" w14:textId="2703ABE3" w:rsidR="00C47AC4" w:rsidRPr="003172F2" w:rsidRDefault="003172F2" w:rsidP="003172F2">
      <w:pPr>
        <w:pStyle w:val="CMD"/>
      </w:pPr>
      <w:proofErr w:type="spellStart"/>
      <w:r w:rsidRPr="003172F2">
        <w:t>root@kali</w:t>
      </w:r>
      <w:proofErr w:type="spellEnd"/>
      <w:r w:rsidRPr="003172F2">
        <w:t>:~/</w:t>
      </w:r>
      <w:proofErr w:type="spellStart"/>
      <w:r w:rsidRPr="003172F2">
        <w:t>passwordlab</w:t>
      </w:r>
      <w:proofErr w:type="spellEnd"/>
      <w:r w:rsidRPr="003172F2">
        <w:t>#</w:t>
      </w:r>
      <w:r w:rsidR="00C47AC4" w:rsidRPr="003172F2">
        <w:t xml:space="preserve"> </w:t>
      </w:r>
      <w:r w:rsidR="00C47AC4" w:rsidRPr="003172F2">
        <w:rPr>
          <w:b/>
        </w:rPr>
        <w:t xml:space="preserve">man </w:t>
      </w:r>
      <w:proofErr w:type="spellStart"/>
      <w:r w:rsidR="00C47AC4" w:rsidRPr="003172F2">
        <w:rPr>
          <w:b/>
        </w:rPr>
        <w:t>hashcat</w:t>
      </w:r>
      <w:proofErr w:type="spellEnd"/>
    </w:p>
    <w:p w14:paraId="5815E34F" w14:textId="1D48FAC3" w:rsidR="00C47AC4" w:rsidRDefault="00C47AC4" w:rsidP="0027596C">
      <w:pPr>
        <w:pStyle w:val="BodyTextL50"/>
        <w:keepNext/>
        <w:tabs>
          <w:tab w:val="left" w:leader="underscore" w:pos="10080"/>
        </w:tabs>
      </w:pPr>
      <w:r>
        <w:t>What command should be used for an MD5 hash?</w:t>
      </w:r>
      <w:r w:rsidR="00B276BB">
        <w:t xml:space="preserve"> </w:t>
      </w:r>
      <w:proofErr w:type="spellStart"/>
      <w:r w:rsidR="00E704A5" w:rsidRPr="00E704A5">
        <w:rPr>
          <w:highlight w:val="yellow"/>
        </w:rPr>
        <w:t>hashcat</w:t>
      </w:r>
      <w:proofErr w:type="spellEnd"/>
      <w:r w:rsidR="00E704A5" w:rsidRPr="00E704A5">
        <w:rPr>
          <w:highlight w:val="yellow"/>
        </w:rPr>
        <w:t xml:space="preserve"> -m 0</w:t>
      </w:r>
    </w:p>
    <w:p w14:paraId="3BE2F33A" w14:textId="249664FA" w:rsidR="00C47AC4" w:rsidRDefault="00C47AC4" w:rsidP="0027596C">
      <w:pPr>
        <w:pStyle w:val="BodyTextL50"/>
        <w:tabs>
          <w:tab w:val="left" w:leader="underscore" w:pos="10080"/>
        </w:tabs>
        <w:rPr>
          <w:rFonts w:cs="Arial"/>
        </w:rPr>
      </w:pPr>
      <w:r w:rsidRPr="00760399">
        <w:t xml:space="preserve">What command should be used for </w:t>
      </w:r>
      <w:r>
        <w:t>the attack mode of combination</w:t>
      </w:r>
      <w:r w:rsidRPr="00760399">
        <w:t>?</w:t>
      </w:r>
      <w:r w:rsidR="0027596C">
        <w:t xml:space="preserve"> </w:t>
      </w:r>
      <w:proofErr w:type="spellStart"/>
      <w:r w:rsidR="00E704A5" w:rsidRPr="00E704A5">
        <w:rPr>
          <w:highlight w:val="yellow"/>
        </w:rPr>
        <w:t>hashcat</w:t>
      </w:r>
      <w:proofErr w:type="spellEnd"/>
      <w:r w:rsidR="00E704A5" w:rsidRPr="00E704A5">
        <w:rPr>
          <w:highlight w:val="yellow"/>
        </w:rPr>
        <w:t xml:space="preserve"> -a 1</w:t>
      </w:r>
    </w:p>
    <w:p w14:paraId="05F0F3FB" w14:textId="3BF1465E" w:rsidR="00C47AC4" w:rsidRPr="00760399" w:rsidRDefault="00C47AC4" w:rsidP="003450A8">
      <w:pPr>
        <w:pStyle w:val="SubStepAlpha"/>
        <w:keepNext/>
        <w:rPr>
          <w:rFonts w:cs="Arial"/>
        </w:rPr>
      </w:pPr>
      <w:r>
        <w:rPr>
          <w:rFonts w:cs="Arial"/>
        </w:rPr>
        <w:t xml:space="preserve">The --force option below is required </w:t>
      </w:r>
      <w:r w:rsidR="003172F2">
        <w:rPr>
          <w:rFonts w:cs="Arial"/>
        </w:rPr>
        <w:t>because</w:t>
      </w:r>
      <w:r>
        <w:rPr>
          <w:rFonts w:cs="Arial"/>
        </w:rPr>
        <w:t xml:space="preserve"> you are running this on a virtual image.</w:t>
      </w:r>
    </w:p>
    <w:p w14:paraId="07CCA1C7" w14:textId="425386FE" w:rsidR="00C47AC4" w:rsidRPr="00760399" w:rsidRDefault="009744C0" w:rsidP="00DB38CA">
      <w:pPr>
        <w:pStyle w:val="CMD"/>
      </w:pPr>
      <w:proofErr w:type="spellStart"/>
      <w:r w:rsidRPr="003172F2">
        <w:t>root@kali</w:t>
      </w:r>
      <w:proofErr w:type="spellEnd"/>
      <w:r w:rsidRPr="003172F2">
        <w:t>:~/</w:t>
      </w:r>
      <w:proofErr w:type="spellStart"/>
      <w:r w:rsidRPr="003172F2">
        <w:t>passwordlab</w:t>
      </w:r>
      <w:proofErr w:type="spellEnd"/>
      <w:r w:rsidRPr="003172F2">
        <w:t>#</w:t>
      </w:r>
      <w:r w:rsidR="00C47AC4" w:rsidRPr="00760399">
        <w:t xml:space="preserve"> </w:t>
      </w:r>
      <w:proofErr w:type="spellStart"/>
      <w:r w:rsidR="00C47AC4" w:rsidRPr="00A35D60">
        <w:t>h</w:t>
      </w:r>
      <w:r w:rsidR="00C47AC4" w:rsidRPr="00DB38CA">
        <w:rPr>
          <w:b/>
        </w:rPr>
        <w:t>ashcat</w:t>
      </w:r>
      <w:proofErr w:type="spellEnd"/>
      <w:r w:rsidR="00C47AC4" w:rsidRPr="00DB38CA">
        <w:rPr>
          <w:b/>
        </w:rPr>
        <w:t xml:space="preserve"> –m 0 –a 1 –-force hash.txt dict1.txt dict2.txt</w:t>
      </w:r>
    </w:p>
    <w:p w14:paraId="1CA83CCF" w14:textId="04DEA008" w:rsidR="00C47AC4" w:rsidRDefault="00C47AC4" w:rsidP="00C47AC4">
      <w:pPr>
        <w:pStyle w:val="SubStepAlpha"/>
        <w:numPr>
          <w:ilvl w:val="0"/>
          <w:numId w:val="0"/>
        </w:numPr>
        <w:ind w:left="720"/>
        <w:rPr>
          <w:rFonts w:cs="Arial"/>
        </w:rPr>
      </w:pPr>
      <w:r w:rsidRPr="009744C0">
        <w:rPr>
          <w:rFonts w:cs="Arial"/>
          <w:b/>
        </w:rPr>
        <w:t>Note</w:t>
      </w:r>
      <w:r>
        <w:rPr>
          <w:rFonts w:cs="Arial"/>
        </w:rPr>
        <w:t xml:space="preserve">: If you want to run this again with the same hash value, use the </w:t>
      </w:r>
      <w:r w:rsidRPr="00150530">
        <w:rPr>
          <w:rFonts w:cs="Arial"/>
          <w:b/>
        </w:rPr>
        <w:t>--</w:t>
      </w:r>
      <w:proofErr w:type="spellStart"/>
      <w:r w:rsidRPr="00150530">
        <w:rPr>
          <w:rFonts w:cs="Arial"/>
          <w:b/>
        </w:rPr>
        <w:t>potfile</w:t>
      </w:r>
      <w:proofErr w:type="spellEnd"/>
      <w:r w:rsidRPr="00150530">
        <w:rPr>
          <w:rFonts w:cs="Arial"/>
          <w:b/>
        </w:rPr>
        <w:t>-disable</w:t>
      </w:r>
      <w:r>
        <w:rPr>
          <w:rFonts w:cs="Arial"/>
        </w:rPr>
        <w:t xml:space="preserve"> option:</w:t>
      </w:r>
    </w:p>
    <w:p w14:paraId="7D318545" w14:textId="531633C0" w:rsidR="00C47AC4" w:rsidRDefault="009744C0" w:rsidP="00DB38CA">
      <w:pPr>
        <w:pStyle w:val="CMD"/>
        <w:rPr>
          <w:b/>
        </w:rPr>
      </w:pPr>
      <w:proofErr w:type="spellStart"/>
      <w:r w:rsidRPr="003172F2">
        <w:t>root@kali</w:t>
      </w:r>
      <w:proofErr w:type="spellEnd"/>
      <w:r w:rsidRPr="003172F2">
        <w:t>:~/</w:t>
      </w:r>
      <w:proofErr w:type="spellStart"/>
      <w:r w:rsidRPr="003172F2">
        <w:t>passwordlab</w:t>
      </w:r>
      <w:proofErr w:type="spellEnd"/>
      <w:r w:rsidRPr="003172F2">
        <w:t>#</w:t>
      </w:r>
      <w:r w:rsidR="00C47AC4" w:rsidRPr="00760399">
        <w:t xml:space="preserve"> </w:t>
      </w:r>
      <w:proofErr w:type="spellStart"/>
      <w:r w:rsidR="00C47AC4" w:rsidRPr="00DB38CA">
        <w:rPr>
          <w:b/>
        </w:rPr>
        <w:t>hashcat</w:t>
      </w:r>
      <w:proofErr w:type="spellEnd"/>
      <w:r w:rsidR="00C47AC4" w:rsidRPr="00DB38CA">
        <w:rPr>
          <w:b/>
        </w:rPr>
        <w:t xml:space="preserve"> –m 0 –a 1 –</w:t>
      </w:r>
      <w:r w:rsidR="00CB1661" w:rsidRPr="00DB38CA">
        <w:rPr>
          <w:b/>
        </w:rPr>
        <w:t>-</w:t>
      </w:r>
      <w:r w:rsidR="00C47AC4" w:rsidRPr="00DB38CA">
        <w:rPr>
          <w:b/>
        </w:rPr>
        <w:t>force hash.txt dict1.txt dict2.txt --</w:t>
      </w:r>
      <w:proofErr w:type="spellStart"/>
      <w:r w:rsidR="00C47AC4" w:rsidRPr="00DB38CA">
        <w:rPr>
          <w:b/>
        </w:rPr>
        <w:t>potfile</w:t>
      </w:r>
      <w:proofErr w:type="spellEnd"/>
      <w:r w:rsidR="00C47AC4" w:rsidRPr="00DB38CA">
        <w:rPr>
          <w:b/>
        </w:rPr>
        <w:t>-disable</w:t>
      </w:r>
    </w:p>
    <w:p w14:paraId="15CC3A60" w14:textId="15A91C20" w:rsidR="00AB12D5" w:rsidRPr="00760399" w:rsidRDefault="00AB12D5" w:rsidP="00DB38CA">
      <w:pPr>
        <w:pStyle w:val="CMD"/>
      </w:pPr>
      <w:r w:rsidRPr="00AB12D5">
        <w:rPr>
          <w:noProof/>
        </w:rPr>
        <w:lastRenderedPageBreak/>
        <w:drawing>
          <wp:inline distT="0" distB="0" distL="0" distR="0" wp14:anchorId="13A8C541" wp14:editId="4CA408FB">
            <wp:extent cx="6127011" cy="2286198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544" w14:textId="60F6B0F2" w:rsidR="00C47AC4" w:rsidRDefault="00C47AC4" w:rsidP="00C627F3">
      <w:pPr>
        <w:pStyle w:val="SubStepAlpha"/>
        <w:rPr>
          <w:rFonts w:cs="Arial"/>
        </w:rPr>
      </w:pPr>
      <w:r>
        <w:rPr>
          <w:rFonts w:cs="Arial"/>
        </w:rPr>
        <w:t xml:space="preserve">Review the output from this command </w:t>
      </w:r>
      <w:r w:rsidR="00C627F3">
        <w:rPr>
          <w:rFonts w:cs="Arial"/>
        </w:rPr>
        <w:t>.</w:t>
      </w:r>
    </w:p>
    <w:p w14:paraId="4CFE584A" w14:textId="36725DF8" w:rsidR="00C47AC4" w:rsidRDefault="00C47AC4" w:rsidP="00C47AC4">
      <w:pPr>
        <w:pStyle w:val="SubStepAlpha"/>
        <w:rPr>
          <w:rFonts w:cs="Arial"/>
        </w:rPr>
      </w:pPr>
      <w:r>
        <w:rPr>
          <w:rFonts w:cs="Arial"/>
        </w:rPr>
        <w:t>To view the saved passwords from the hash.txt file use the following command:</w:t>
      </w:r>
    </w:p>
    <w:p w14:paraId="548DEA38" w14:textId="736510B3" w:rsidR="00C47AC4" w:rsidRDefault="00DB38CA" w:rsidP="00DB38CA">
      <w:pPr>
        <w:pStyle w:val="CMD"/>
        <w:rPr>
          <w:b/>
        </w:rPr>
      </w:pPr>
      <w:proofErr w:type="spellStart"/>
      <w:r>
        <w:t>r</w:t>
      </w:r>
      <w:r w:rsidRPr="00DB38CA">
        <w:t>oot@</w:t>
      </w:r>
      <w:proofErr w:type="gramStart"/>
      <w:r w:rsidRPr="00DB38CA">
        <w:t>kali</w:t>
      </w:r>
      <w:proofErr w:type="spellEnd"/>
      <w:r w:rsidRPr="00DB38CA">
        <w:t>:~</w:t>
      </w:r>
      <w:proofErr w:type="gramEnd"/>
      <w:r w:rsidRPr="00DB38CA">
        <w:t>/</w:t>
      </w:r>
      <w:proofErr w:type="spellStart"/>
      <w:r w:rsidRPr="00DB38CA">
        <w:t>passwordlab</w:t>
      </w:r>
      <w:proofErr w:type="spellEnd"/>
      <w:r w:rsidRPr="00DB38CA">
        <w:t>#</w:t>
      </w:r>
      <w:r w:rsidR="00C47AC4" w:rsidRPr="00B31EAD">
        <w:t xml:space="preserve"> </w:t>
      </w:r>
      <w:proofErr w:type="spellStart"/>
      <w:r w:rsidR="00C47AC4" w:rsidRPr="00A35D60">
        <w:rPr>
          <w:b/>
        </w:rPr>
        <w:t>hashcat</w:t>
      </w:r>
      <w:proofErr w:type="spellEnd"/>
      <w:r w:rsidR="00C47AC4" w:rsidRPr="00A35D60">
        <w:rPr>
          <w:b/>
        </w:rPr>
        <w:t xml:space="preserve"> –-show hash.txt</w:t>
      </w:r>
    </w:p>
    <w:p w14:paraId="073EAA6D" w14:textId="77E85F04" w:rsidR="00AB12D5" w:rsidRPr="00DB38CA" w:rsidRDefault="00AB12D5" w:rsidP="00DB38CA">
      <w:pPr>
        <w:pStyle w:val="CMD"/>
      </w:pPr>
      <w:r w:rsidRPr="00AB12D5">
        <w:rPr>
          <w:noProof/>
        </w:rPr>
        <w:drawing>
          <wp:inline distT="0" distB="0" distL="0" distR="0" wp14:anchorId="28920E0C" wp14:editId="0631A3ED">
            <wp:extent cx="6134632" cy="1516511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F733" w14:textId="60F51BC7" w:rsidR="00754A6E" w:rsidRDefault="00B31EAD" w:rsidP="00B31EAD">
      <w:pPr>
        <w:pStyle w:val="PartHead"/>
      </w:pPr>
      <w:r w:rsidRPr="00B31EAD">
        <w:t>Investigat</w:t>
      </w:r>
      <w:r w:rsidR="00DB38CA">
        <w:t>ing</w:t>
      </w:r>
      <w:r w:rsidRPr="00B31EAD">
        <w:t xml:space="preserve"> </w:t>
      </w:r>
      <w:r w:rsidR="00DB38CA">
        <w:t>O</w:t>
      </w:r>
      <w:r w:rsidRPr="00B31EAD">
        <w:t xml:space="preserve">ther </w:t>
      </w:r>
      <w:r w:rsidR="00DB38CA">
        <w:t>P</w:t>
      </w:r>
      <w:r w:rsidRPr="00B31EAD">
        <w:t xml:space="preserve">assword </w:t>
      </w:r>
      <w:r w:rsidR="00DB38CA">
        <w:t>C</w:t>
      </w:r>
      <w:r w:rsidRPr="00B31EAD">
        <w:t xml:space="preserve">hallenging </w:t>
      </w:r>
      <w:r w:rsidR="00DB38CA">
        <w:t>T</w:t>
      </w:r>
      <w:r w:rsidRPr="00B31EAD">
        <w:t>ools on Kali Linux</w:t>
      </w:r>
    </w:p>
    <w:p w14:paraId="68C6CEC8" w14:textId="1D138DD1" w:rsidR="00D778DF" w:rsidRDefault="0099356B" w:rsidP="00334C38">
      <w:pPr>
        <w:pStyle w:val="BodyTextL25"/>
      </w:pPr>
      <w:r>
        <w:t xml:space="preserve">In the </w:t>
      </w:r>
      <w:r w:rsidR="00AB3257">
        <w:t>previous</w:t>
      </w:r>
      <w:r>
        <w:t xml:space="preserve"> part, you have learned to </w:t>
      </w:r>
      <w:r w:rsidR="00B31EAD">
        <w:t>use a very powerful password cracking tool. There are a wide variety of other tools that could be useful in addition to John the Ripper</w:t>
      </w:r>
      <w:r w:rsidR="00334C38">
        <w:t xml:space="preserve"> (john)</w:t>
      </w:r>
      <w:r w:rsidR="00B31EAD">
        <w:t xml:space="preserve"> and </w:t>
      </w:r>
      <w:proofErr w:type="spellStart"/>
      <w:r w:rsidR="00B31EAD">
        <w:t>Hashcat</w:t>
      </w:r>
      <w:proofErr w:type="spellEnd"/>
      <w:r w:rsidR="00B31EAD">
        <w:t>.</w:t>
      </w:r>
    </w:p>
    <w:p w14:paraId="2258EDD1" w14:textId="1A3D4FE1" w:rsidR="00334C38" w:rsidRDefault="002A2F05" w:rsidP="00334C38">
      <w:pPr>
        <w:pStyle w:val="BodyTextL25"/>
      </w:pPr>
      <w:r>
        <w:t xml:space="preserve">Perform a web search </w:t>
      </w:r>
      <w:r w:rsidR="00334C38">
        <w:t xml:space="preserve">to research the answers to the following </w:t>
      </w:r>
      <w:r w:rsidR="00F362DD">
        <w:t>questions</w:t>
      </w:r>
      <w:r w:rsidR="00334C38">
        <w:t>.</w:t>
      </w:r>
    </w:p>
    <w:p w14:paraId="2F3152B7" w14:textId="6857787E" w:rsidR="00334C38" w:rsidRDefault="00334C38" w:rsidP="002A2F05">
      <w:pPr>
        <w:pStyle w:val="ReflectionQ"/>
      </w:pPr>
      <w:r>
        <w:t>In</w:t>
      </w:r>
      <w:r w:rsidR="00AB3257">
        <w:t xml:space="preserve"> the previous part</w:t>
      </w:r>
      <w:r>
        <w:t xml:space="preserve">, you were provided a hash value to crack. You were told that it was an MD5 hash value and when you entered the </w:t>
      </w:r>
      <w:r w:rsidR="002A2F05">
        <w:t xml:space="preserve">command </w:t>
      </w:r>
      <w:proofErr w:type="spellStart"/>
      <w:r w:rsidRPr="002A2F05">
        <w:rPr>
          <w:b/>
        </w:rPr>
        <w:t>hashcat</w:t>
      </w:r>
      <w:proofErr w:type="spellEnd"/>
      <w:r>
        <w:t xml:space="preserve">, you used the value of </w:t>
      </w:r>
      <w:r w:rsidRPr="00AB3257">
        <w:rPr>
          <w:b/>
        </w:rPr>
        <w:t>-m 0</w:t>
      </w:r>
      <w:r>
        <w:t xml:space="preserve"> to indicate that it was an MD5 value. What if you did</w:t>
      </w:r>
      <w:r w:rsidR="00896CA4">
        <w:t xml:space="preserve"> not</w:t>
      </w:r>
      <w:r>
        <w:t xml:space="preserve"> know whether it was an MD5 or SHA1 value?</w:t>
      </w:r>
    </w:p>
    <w:p w14:paraId="2DF7B383" w14:textId="4FE3BEF0" w:rsidR="00D778DF" w:rsidRDefault="00B31EAD" w:rsidP="00334C38">
      <w:pPr>
        <w:pStyle w:val="ReflectionQ"/>
        <w:numPr>
          <w:ilvl w:val="0"/>
          <w:numId w:val="0"/>
        </w:numPr>
        <w:ind w:left="360"/>
      </w:pPr>
      <w:r>
        <w:t xml:space="preserve">What </w:t>
      </w:r>
      <w:r w:rsidR="00334C38">
        <w:t>tool can be used to determine what type of hash a particular hash value is</w:t>
      </w:r>
      <w:r w:rsidR="00057A1C">
        <w:t>?</w:t>
      </w:r>
    </w:p>
    <w:p w14:paraId="6F20E5A3" w14:textId="7166C1F1" w:rsidR="0046197E" w:rsidRDefault="00DC3FF7" w:rsidP="00334C38">
      <w:pPr>
        <w:pStyle w:val="ReflectionQ"/>
        <w:numPr>
          <w:ilvl w:val="0"/>
          <w:numId w:val="0"/>
        </w:numPr>
        <w:ind w:left="360"/>
      </w:pPr>
      <w:r w:rsidRPr="00DC3FF7">
        <w:rPr>
          <w:highlight w:val="yellow"/>
        </w:rPr>
        <w:t>hash-identifier</w:t>
      </w:r>
    </w:p>
    <w:p w14:paraId="117885CB" w14:textId="690EF7AA" w:rsidR="00F362DD" w:rsidRDefault="00AB3257" w:rsidP="006513FB">
      <w:pPr>
        <w:pStyle w:val="ReflectionQ"/>
      </w:pPr>
      <w:r>
        <w:t>One of the commands that can identify the hash type</w:t>
      </w:r>
      <w:r w:rsidR="00B276BB">
        <w:t xml:space="preserve"> is </w:t>
      </w:r>
      <w:r w:rsidR="00B276BB">
        <w:rPr>
          <w:b/>
        </w:rPr>
        <w:t>hash-identifier</w:t>
      </w:r>
      <w:r>
        <w:t xml:space="preserve">. </w:t>
      </w:r>
      <w:r w:rsidR="00F362DD">
        <w:t>Enter the command</w:t>
      </w:r>
      <w:r>
        <w:t xml:space="preserve"> at the prompt</w:t>
      </w:r>
      <w:r w:rsidR="00F362DD">
        <w:t>:</w:t>
      </w:r>
    </w:p>
    <w:p w14:paraId="338324C9" w14:textId="051F6A53" w:rsidR="00F362DD" w:rsidRPr="00F362DD" w:rsidRDefault="000D051A" w:rsidP="000D051A">
      <w:pPr>
        <w:pStyle w:val="CMD"/>
      </w:pPr>
      <w:proofErr w:type="spellStart"/>
      <w:r>
        <w:t>root@</w:t>
      </w:r>
      <w:proofErr w:type="gramStart"/>
      <w:r>
        <w:t>kal</w:t>
      </w:r>
      <w:r w:rsidR="00E84170">
        <w:t>i</w:t>
      </w:r>
      <w:proofErr w:type="spellEnd"/>
      <w:r>
        <w:t>:~</w:t>
      </w:r>
      <w:proofErr w:type="gramEnd"/>
      <w:r w:rsidR="00F362DD" w:rsidRPr="00F362DD">
        <w:t xml:space="preserve"># </w:t>
      </w:r>
      <w:r w:rsidR="00F362DD" w:rsidRPr="000D051A">
        <w:rPr>
          <w:rFonts w:cs="Courier New"/>
          <w:b/>
        </w:rPr>
        <w:t>hash-identif</w:t>
      </w:r>
      <w:r w:rsidRPr="000D051A">
        <w:rPr>
          <w:rFonts w:cs="Courier New"/>
          <w:b/>
        </w:rPr>
        <w:t>i</w:t>
      </w:r>
      <w:r w:rsidR="00F362DD" w:rsidRPr="000D051A">
        <w:rPr>
          <w:rFonts w:cs="Courier New"/>
          <w:b/>
        </w:rPr>
        <w:t>er</w:t>
      </w:r>
    </w:p>
    <w:p w14:paraId="741D4D2F" w14:textId="322F2321" w:rsidR="00F362DD" w:rsidRDefault="00F362DD" w:rsidP="00AB3257">
      <w:pPr>
        <w:pStyle w:val="BodyTextL25"/>
      </w:pPr>
      <w:r>
        <w:t xml:space="preserve">When prompted, enter the MD5 hash value from </w:t>
      </w:r>
      <w:r w:rsidR="009E1887">
        <w:t>the previous part</w:t>
      </w:r>
      <w:r w:rsidR="00886930">
        <w:t xml:space="preserve">: </w:t>
      </w:r>
      <w:r w:rsidR="00886930" w:rsidRPr="00AB3257">
        <w:rPr>
          <w:b/>
        </w:rPr>
        <w:t>22bb33653af9cc8f21d71fa0e55751b4</w:t>
      </w:r>
    </w:p>
    <w:p w14:paraId="0BB3CF91" w14:textId="5B5EF176" w:rsidR="00F362DD" w:rsidRDefault="00F362DD" w:rsidP="00B276BB">
      <w:pPr>
        <w:pStyle w:val="ReflectionQ"/>
        <w:numPr>
          <w:ilvl w:val="0"/>
          <w:numId w:val="0"/>
        </w:numPr>
        <w:tabs>
          <w:tab w:val="left" w:leader="underscore" w:pos="9540"/>
        </w:tabs>
        <w:ind w:left="360"/>
      </w:pPr>
      <w:r>
        <w:t>What was the possible hash value that was identified through the hash-identifier tool?</w:t>
      </w:r>
      <w:r w:rsidR="00AB3257">
        <w:t xml:space="preserve"> </w:t>
      </w:r>
      <w:r w:rsidR="00DC3FF7" w:rsidRPr="00DC3FF7">
        <w:rPr>
          <w:highlight w:val="yellow"/>
        </w:rPr>
        <w:t>MD5</w:t>
      </w:r>
    </w:p>
    <w:p w14:paraId="1C0C28AD" w14:textId="02265119" w:rsidR="006513FB" w:rsidRDefault="008E41A2" w:rsidP="00F362DD">
      <w:pPr>
        <w:pStyle w:val="ReflectionQ"/>
      </w:pPr>
      <w:r>
        <w:t>What Kali Linux password cracking tool can be used to crack Windows passwords using rainbow tables?</w:t>
      </w:r>
    </w:p>
    <w:p w14:paraId="2320E455" w14:textId="59C8DB9C" w:rsidR="00DC3FF7" w:rsidRDefault="00DC3FF7" w:rsidP="00DC3FF7">
      <w:pPr>
        <w:pStyle w:val="ReflectionQ"/>
        <w:numPr>
          <w:ilvl w:val="0"/>
          <w:numId w:val="0"/>
        </w:numPr>
        <w:ind w:left="360"/>
      </w:pPr>
      <w:proofErr w:type="spellStart"/>
      <w:r w:rsidRPr="00DC3FF7">
        <w:rPr>
          <w:highlight w:val="yellow"/>
        </w:rPr>
        <w:t>Ophcrack</w:t>
      </w:r>
      <w:proofErr w:type="spellEnd"/>
    </w:p>
    <w:p w14:paraId="629C7888" w14:textId="64621DDF" w:rsidR="008E41A2" w:rsidRDefault="008E41A2" w:rsidP="008E41A2">
      <w:pPr>
        <w:pStyle w:val="ReflectionQ"/>
      </w:pPr>
      <w:r>
        <w:t xml:space="preserve">What Kali Linux password cracking tool can be used to </w:t>
      </w:r>
      <w:r w:rsidR="00A80CBA">
        <w:t xml:space="preserve">retrieve the </w:t>
      </w:r>
      <w:proofErr w:type="spellStart"/>
      <w:r w:rsidR="00A80CBA">
        <w:t>syskey</w:t>
      </w:r>
      <w:proofErr w:type="spellEnd"/>
      <w:r w:rsidR="00A80CBA">
        <w:t xml:space="preserve"> and extract Windows password hashes from Windows?</w:t>
      </w:r>
    </w:p>
    <w:p w14:paraId="723A61C7" w14:textId="577EB1E7" w:rsidR="008E41A2" w:rsidRPr="002C3300" w:rsidRDefault="00DC3FF7" w:rsidP="00EA1B95">
      <w:pPr>
        <w:pStyle w:val="BodyTextL25"/>
      </w:pPr>
      <w:r w:rsidRPr="00DC3FF7">
        <w:rPr>
          <w:highlight w:val="yellow"/>
        </w:rPr>
        <w:lastRenderedPageBreak/>
        <w:t>samdump2</w:t>
      </w:r>
    </w:p>
    <w:sectPr w:rsidR="008E41A2" w:rsidRPr="002C3300" w:rsidSect="00882B6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53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47F4B" w14:textId="77777777" w:rsidR="005E0A80" w:rsidRDefault="005E0A80" w:rsidP="008D44AE">
      <w:pPr>
        <w:spacing w:after="0" w:line="240" w:lineRule="auto"/>
      </w:pPr>
      <w:r>
        <w:separator/>
      </w:r>
    </w:p>
    <w:p w14:paraId="71F44337" w14:textId="77777777" w:rsidR="005E0A80" w:rsidRDefault="005E0A80"/>
  </w:endnote>
  <w:endnote w:type="continuationSeparator" w:id="0">
    <w:p w14:paraId="61A9DB90" w14:textId="77777777" w:rsidR="005E0A80" w:rsidRDefault="005E0A80" w:rsidP="008D44AE">
      <w:pPr>
        <w:spacing w:after="0" w:line="240" w:lineRule="auto"/>
      </w:pPr>
      <w:r>
        <w:continuationSeparator/>
      </w:r>
    </w:p>
    <w:p w14:paraId="4C591ECB" w14:textId="77777777" w:rsidR="005E0A80" w:rsidRDefault="005E0A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10F41" w14:textId="77777777" w:rsidR="00F65B8B" w:rsidRDefault="00F65B8B" w:rsidP="00F65B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041EC" w14:textId="6363C9C3" w:rsidR="00926CB2" w:rsidRPr="00882B63" w:rsidRDefault="00882B63" w:rsidP="00F65B8B">
    <w:pPr>
      <w:pStyle w:val="Footer"/>
      <w:rPr>
        <w:szCs w:val="16"/>
      </w:rPr>
    </w:pPr>
    <w:r w:rsidRPr="00B31F19">
      <w:sym w:font="Symbol" w:char="F0E3"/>
    </w:r>
    <w:r w:rsidR="00706349">
      <w:t xml:space="preserve"> 2018 - </w:t>
    </w:r>
    <w:r w:rsidR="00706349">
      <w:fldChar w:fldCharType="begin"/>
    </w:r>
    <w:r w:rsidR="00706349">
      <w:instrText xml:space="preserve"> DATE  \@ "yyyy"  \* MERGEFORMAT </w:instrText>
    </w:r>
    <w:r w:rsidR="00706349">
      <w:fldChar w:fldCharType="separate"/>
    </w:r>
    <w:r w:rsidR="00C627F3">
      <w:rPr>
        <w:noProof/>
      </w:rPr>
      <w:t>2022</w:t>
    </w:r>
    <w:r w:rsidR="00706349">
      <w:fldChar w:fldCharType="end"/>
    </w:r>
    <w:r w:rsidR="00706349">
      <w:t xml:space="preserve"> </w:t>
    </w:r>
    <w:r w:rsidR="00706349" w:rsidRPr="00B31F19">
      <w:t xml:space="preserve">Cisco and/or its affiliates. All rights reserved. Cisco </w:t>
    </w:r>
    <w:r w:rsidR="00706349"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706349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706349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  <w:r w:rsidR="00CD3F94">
      <w:tab/>
    </w:r>
    <w:r w:rsidRPr="0046747B">
      <w:rPr>
        <w:color w:val="00B0F0"/>
      </w:rPr>
      <w:t>www.netacad.com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F3F61" w14:textId="12B63773" w:rsidR="00882B63" w:rsidRPr="00882B63" w:rsidRDefault="00882B63" w:rsidP="00F65B8B">
    <w:pPr>
      <w:pStyle w:val="Footer"/>
      <w:rPr>
        <w:szCs w:val="16"/>
      </w:rPr>
    </w:pPr>
    <w:r w:rsidRPr="00B31F19">
      <w:sym w:font="Symbol" w:char="F0E3"/>
    </w:r>
    <w:r w:rsidR="00F65B8B">
      <w:t xml:space="preserve"> </w:t>
    </w:r>
    <w:r w:rsidR="00706349">
      <w:t xml:space="preserve"> 2018 - </w:t>
    </w:r>
    <w:r w:rsidR="00706349">
      <w:fldChar w:fldCharType="begin"/>
    </w:r>
    <w:r w:rsidR="00706349">
      <w:instrText xml:space="preserve"> DATE  \@ "yyyy"  \* MERGEFORMAT </w:instrText>
    </w:r>
    <w:r w:rsidR="00706349">
      <w:fldChar w:fldCharType="separate"/>
    </w:r>
    <w:r w:rsidR="00C627F3">
      <w:rPr>
        <w:noProof/>
      </w:rPr>
      <w:t>2022</w:t>
    </w:r>
    <w:r w:rsidR="00706349">
      <w:fldChar w:fldCharType="end"/>
    </w:r>
    <w:r w:rsidR="00706349">
      <w:t xml:space="preserve"> </w:t>
    </w:r>
    <w:r w:rsidR="00706349" w:rsidRPr="00B31F19">
      <w:t xml:space="preserve">Cisco and/or its affiliates. All rights reserved. Cisco </w:t>
    </w:r>
    <w:r w:rsidR="00706349"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706349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706349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  <w:r w:rsidR="00C20634"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F4CC7" w14:textId="77777777" w:rsidR="005E0A80" w:rsidRDefault="005E0A80" w:rsidP="008D44AE">
      <w:pPr>
        <w:spacing w:after="0" w:line="240" w:lineRule="auto"/>
      </w:pPr>
      <w:r>
        <w:separator/>
      </w:r>
    </w:p>
    <w:p w14:paraId="3E216235" w14:textId="77777777" w:rsidR="005E0A80" w:rsidRDefault="005E0A80"/>
  </w:footnote>
  <w:footnote w:type="continuationSeparator" w:id="0">
    <w:p w14:paraId="13501B65" w14:textId="77777777" w:rsidR="005E0A80" w:rsidRDefault="005E0A80" w:rsidP="008D44AE">
      <w:pPr>
        <w:spacing w:after="0" w:line="240" w:lineRule="auto"/>
      </w:pPr>
      <w:r>
        <w:continuationSeparator/>
      </w:r>
    </w:p>
    <w:p w14:paraId="0337A4B9" w14:textId="77777777" w:rsidR="005E0A80" w:rsidRDefault="005E0A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2F11" w14:textId="77777777" w:rsidR="00F65B8B" w:rsidRDefault="00F65B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4DB52" w14:textId="6DAD0553" w:rsidR="00926CB2" w:rsidRDefault="00F43D5A" w:rsidP="008402F2">
    <w:pPr>
      <w:pStyle w:val="PageHead"/>
    </w:pPr>
    <w:r>
      <w:t>Lab - Challeng</w:t>
    </w:r>
    <w:r w:rsidR="00E37596">
      <w:t>e</w:t>
    </w:r>
    <w:r>
      <w:t xml:space="preserve"> Passwords with Kali Tools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C0589" w14:textId="77777777" w:rsidR="00926CB2" w:rsidRDefault="00882B63" w:rsidP="00BD62F4">
    <w:pPr>
      <w:ind w:left="-288"/>
    </w:pPr>
    <w:r>
      <w:rPr>
        <w:noProof/>
      </w:rPr>
      <w:drawing>
        <wp:inline distT="0" distB="0" distL="0" distR="0" wp14:anchorId="0FE3D6B7" wp14:editId="32B0EA78">
          <wp:extent cx="2587752" cy="804672"/>
          <wp:effectExtent l="0" t="0" r="3175" b="0"/>
          <wp:docPr id="2" name="Picture 2" title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2C964542"/>
    <w:multiLevelType w:val="hybridMultilevel"/>
    <w:tmpl w:val="D2C0C8D6"/>
    <w:lvl w:ilvl="0" w:tplc="3E440E46">
      <w:start w:val="1"/>
      <w:numFmt w:val="lowerLetter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628515296">
    <w:abstractNumId w:val="6"/>
  </w:num>
  <w:num w:numId="2" w16cid:durableId="1315793360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749839800">
    <w:abstractNumId w:val="2"/>
  </w:num>
  <w:num w:numId="4" w16cid:durableId="654262872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1604990171">
    <w:abstractNumId w:val="3"/>
  </w:num>
  <w:num w:numId="6" w16cid:durableId="18093171">
    <w:abstractNumId w:val="0"/>
  </w:num>
  <w:num w:numId="7" w16cid:durableId="1683169179">
    <w:abstractNumId w:val="1"/>
  </w:num>
  <w:num w:numId="8" w16cid:durableId="16019427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205416565">
    <w:abstractNumId w:val="3"/>
  </w:num>
  <w:num w:numId="10" w16cid:durableId="44528043">
    <w:abstractNumId w:val="5"/>
  </w:num>
  <w:num w:numId="11" w16cid:durableId="200364566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 w16cid:durableId="172188318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 w16cid:durableId="1610508831">
    <w:abstractNumId w:val="2"/>
  </w:num>
  <w:num w:numId="14" w16cid:durableId="876158014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936" w:hanging="936"/>
        </w:pPr>
        <w:rPr>
          <w:rFonts w:hint="default"/>
          <w:color w:val="auto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13C"/>
    <w:rsid w:val="00001BDF"/>
    <w:rsid w:val="0000380F"/>
    <w:rsid w:val="00003F1C"/>
    <w:rsid w:val="00004175"/>
    <w:rsid w:val="000059C9"/>
    <w:rsid w:val="00006E38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57A1C"/>
    <w:rsid w:val="00060696"/>
    <w:rsid w:val="00067A67"/>
    <w:rsid w:val="00074411"/>
    <w:rsid w:val="00075FDF"/>
    <w:rsid w:val="000769CF"/>
    <w:rsid w:val="000815D8"/>
    <w:rsid w:val="00084C99"/>
    <w:rsid w:val="00085CC6"/>
    <w:rsid w:val="00086C43"/>
    <w:rsid w:val="00090C07"/>
    <w:rsid w:val="0009147A"/>
    <w:rsid w:val="00091E8D"/>
    <w:rsid w:val="0009378D"/>
    <w:rsid w:val="00097163"/>
    <w:rsid w:val="000A0EBB"/>
    <w:rsid w:val="000A22C8"/>
    <w:rsid w:val="000B2344"/>
    <w:rsid w:val="000B7DE5"/>
    <w:rsid w:val="000C2118"/>
    <w:rsid w:val="000C6E6E"/>
    <w:rsid w:val="000D051A"/>
    <w:rsid w:val="000D55B4"/>
    <w:rsid w:val="000D721C"/>
    <w:rsid w:val="000E0A03"/>
    <w:rsid w:val="000E3B6A"/>
    <w:rsid w:val="000E65F0"/>
    <w:rsid w:val="000F072C"/>
    <w:rsid w:val="000F2074"/>
    <w:rsid w:val="000F6743"/>
    <w:rsid w:val="001006C2"/>
    <w:rsid w:val="00101BE8"/>
    <w:rsid w:val="00103401"/>
    <w:rsid w:val="00103A44"/>
    <w:rsid w:val="00103D36"/>
    <w:rsid w:val="00107165"/>
    <w:rsid w:val="00107B2B"/>
    <w:rsid w:val="00112AC5"/>
    <w:rsid w:val="001133DD"/>
    <w:rsid w:val="00120CBE"/>
    <w:rsid w:val="00121BAE"/>
    <w:rsid w:val="00122638"/>
    <w:rsid w:val="001261C4"/>
    <w:rsid w:val="0012656E"/>
    <w:rsid w:val="001314FB"/>
    <w:rsid w:val="001366EC"/>
    <w:rsid w:val="0014219C"/>
    <w:rsid w:val="001425ED"/>
    <w:rsid w:val="00143450"/>
    <w:rsid w:val="001441E6"/>
    <w:rsid w:val="00144997"/>
    <w:rsid w:val="001467B9"/>
    <w:rsid w:val="00146B9F"/>
    <w:rsid w:val="00150530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5C17"/>
    <w:rsid w:val="001772B8"/>
    <w:rsid w:val="00180FBF"/>
    <w:rsid w:val="00182CF4"/>
    <w:rsid w:val="00186CE1"/>
    <w:rsid w:val="0018789B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3720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7596C"/>
    <w:rsid w:val="002768DC"/>
    <w:rsid w:val="00294C8F"/>
    <w:rsid w:val="002A2F05"/>
    <w:rsid w:val="002A4981"/>
    <w:rsid w:val="002A67CA"/>
    <w:rsid w:val="002A6C56"/>
    <w:rsid w:val="002B0E17"/>
    <w:rsid w:val="002C090C"/>
    <w:rsid w:val="002C1243"/>
    <w:rsid w:val="002C1815"/>
    <w:rsid w:val="002C475E"/>
    <w:rsid w:val="002C47CB"/>
    <w:rsid w:val="002C5A25"/>
    <w:rsid w:val="002C6AD6"/>
    <w:rsid w:val="002D6C2A"/>
    <w:rsid w:val="002D7A86"/>
    <w:rsid w:val="002E76BF"/>
    <w:rsid w:val="002F45FF"/>
    <w:rsid w:val="002F66D3"/>
    <w:rsid w:val="002F6D17"/>
    <w:rsid w:val="0030159A"/>
    <w:rsid w:val="00302887"/>
    <w:rsid w:val="00305647"/>
    <w:rsid w:val="003056EB"/>
    <w:rsid w:val="003071FF"/>
    <w:rsid w:val="00310652"/>
    <w:rsid w:val="0031371D"/>
    <w:rsid w:val="003172F2"/>
    <w:rsid w:val="0031789F"/>
    <w:rsid w:val="00320788"/>
    <w:rsid w:val="003233A3"/>
    <w:rsid w:val="003314A8"/>
    <w:rsid w:val="00334C38"/>
    <w:rsid w:val="00335DC4"/>
    <w:rsid w:val="0034455D"/>
    <w:rsid w:val="003450A8"/>
    <w:rsid w:val="0034604B"/>
    <w:rsid w:val="00346D17"/>
    <w:rsid w:val="00347972"/>
    <w:rsid w:val="00352CEE"/>
    <w:rsid w:val="0035469B"/>
    <w:rsid w:val="0035566C"/>
    <w:rsid w:val="003559CC"/>
    <w:rsid w:val="003569D7"/>
    <w:rsid w:val="003608AC"/>
    <w:rsid w:val="00363A23"/>
    <w:rsid w:val="0036440C"/>
    <w:rsid w:val="0036465A"/>
    <w:rsid w:val="00365647"/>
    <w:rsid w:val="00380716"/>
    <w:rsid w:val="00390C38"/>
    <w:rsid w:val="00392748"/>
    <w:rsid w:val="00392C65"/>
    <w:rsid w:val="00392ED5"/>
    <w:rsid w:val="00394FD0"/>
    <w:rsid w:val="003A0E14"/>
    <w:rsid w:val="003A19DC"/>
    <w:rsid w:val="003A1B45"/>
    <w:rsid w:val="003A220C"/>
    <w:rsid w:val="003A2484"/>
    <w:rsid w:val="003A366E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4B00"/>
    <w:rsid w:val="003E5BE5"/>
    <w:rsid w:val="003F18D1"/>
    <w:rsid w:val="003F20EC"/>
    <w:rsid w:val="003F29B5"/>
    <w:rsid w:val="003F4F0E"/>
    <w:rsid w:val="003F6096"/>
    <w:rsid w:val="003F6E06"/>
    <w:rsid w:val="00403C7A"/>
    <w:rsid w:val="004057A6"/>
    <w:rsid w:val="00406554"/>
    <w:rsid w:val="00407755"/>
    <w:rsid w:val="0041055E"/>
    <w:rsid w:val="004131B0"/>
    <w:rsid w:val="00416C42"/>
    <w:rsid w:val="00422476"/>
    <w:rsid w:val="0042385C"/>
    <w:rsid w:val="00426FA5"/>
    <w:rsid w:val="00431654"/>
    <w:rsid w:val="00434926"/>
    <w:rsid w:val="00441C30"/>
    <w:rsid w:val="00443ACE"/>
    <w:rsid w:val="00444217"/>
    <w:rsid w:val="00444C69"/>
    <w:rsid w:val="004478F4"/>
    <w:rsid w:val="00450F7A"/>
    <w:rsid w:val="00452C6D"/>
    <w:rsid w:val="00455E0B"/>
    <w:rsid w:val="00457659"/>
    <w:rsid w:val="0046197E"/>
    <w:rsid w:val="00462B9F"/>
    <w:rsid w:val="004659EE"/>
    <w:rsid w:val="00473E34"/>
    <w:rsid w:val="00476BA9"/>
    <w:rsid w:val="0049090A"/>
    <w:rsid w:val="00491EC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C57A2"/>
    <w:rsid w:val="004D01F2"/>
    <w:rsid w:val="004D3339"/>
    <w:rsid w:val="004D353F"/>
    <w:rsid w:val="004D36D7"/>
    <w:rsid w:val="004D682B"/>
    <w:rsid w:val="004D724F"/>
    <w:rsid w:val="004E6152"/>
    <w:rsid w:val="004F344A"/>
    <w:rsid w:val="00504ED4"/>
    <w:rsid w:val="00510639"/>
    <w:rsid w:val="00511791"/>
    <w:rsid w:val="00516142"/>
    <w:rsid w:val="00520027"/>
    <w:rsid w:val="0052093C"/>
    <w:rsid w:val="00521B31"/>
    <w:rsid w:val="00522469"/>
    <w:rsid w:val="0052400A"/>
    <w:rsid w:val="0052417B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2FB3"/>
    <w:rsid w:val="005B4267"/>
    <w:rsid w:val="005B4A28"/>
    <w:rsid w:val="005D2B29"/>
    <w:rsid w:val="005D354A"/>
    <w:rsid w:val="005D3E53"/>
    <w:rsid w:val="005D506C"/>
    <w:rsid w:val="005E0A80"/>
    <w:rsid w:val="005E3235"/>
    <w:rsid w:val="005E4176"/>
    <w:rsid w:val="005E4876"/>
    <w:rsid w:val="005E6505"/>
    <w:rsid w:val="005E65B5"/>
    <w:rsid w:val="005F3AE9"/>
    <w:rsid w:val="006007BB"/>
    <w:rsid w:val="00601DC0"/>
    <w:rsid w:val="006034CB"/>
    <w:rsid w:val="00603C52"/>
    <w:rsid w:val="006131CE"/>
    <w:rsid w:val="0061336B"/>
    <w:rsid w:val="00617D6E"/>
    <w:rsid w:val="006226FE"/>
    <w:rsid w:val="00622D61"/>
    <w:rsid w:val="00624198"/>
    <w:rsid w:val="00625F94"/>
    <w:rsid w:val="00636C28"/>
    <w:rsid w:val="006428E5"/>
    <w:rsid w:val="00644958"/>
    <w:rsid w:val="006513FB"/>
    <w:rsid w:val="0065313C"/>
    <w:rsid w:val="00656EEF"/>
    <w:rsid w:val="00672919"/>
    <w:rsid w:val="00686587"/>
    <w:rsid w:val="006904CF"/>
    <w:rsid w:val="00695552"/>
    <w:rsid w:val="00695997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04DC"/>
    <w:rsid w:val="006F1616"/>
    <w:rsid w:val="006F1CC4"/>
    <w:rsid w:val="006F2A86"/>
    <w:rsid w:val="006F3163"/>
    <w:rsid w:val="006F695E"/>
    <w:rsid w:val="00705FEC"/>
    <w:rsid w:val="00706349"/>
    <w:rsid w:val="0071147A"/>
    <w:rsid w:val="00711801"/>
    <w:rsid w:val="0071185D"/>
    <w:rsid w:val="00714DA5"/>
    <w:rsid w:val="00716FED"/>
    <w:rsid w:val="00721E01"/>
    <w:rsid w:val="007222AD"/>
    <w:rsid w:val="007239CC"/>
    <w:rsid w:val="007267CF"/>
    <w:rsid w:val="00731F3F"/>
    <w:rsid w:val="00733BAB"/>
    <w:rsid w:val="00734F9E"/>
    <w:rsid w:val="00740C1D"/>
    <w:rsid w:val="007436BF"/>
    <w:rsid w:val="007443E9"/>
    <w:rsid w:val="00745DCE"/>
    <w:rsid w:val="00753D89"/>
    <w:rsid w:val="00753DDA"/>
    <w:rsid w:val="00754A6E"/>
    <w:rsid w:val="007553D8"/>
    <w:rsid w:val="00755C9B"/>
    <w:rsid w:val="00760399"/>
    <w:rsid w:val="00760FE4"/>
    <w:rsid w:val="007636C2"/>
    <w:rsid w:val="00763D8B"/>
    <w:rsid w:val="007657F6"/>
    <w:rsid w:val="00765E47"/>
    <w:rsid w:val="0077125A"/>
    <w:rsid w:val="007725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200B"/>
    <w:rsid w:val="007B5522"/>
    <w:rsid w:val="007C0EE0"/>
    <w:rsid w:val="007C1B71"/>
    <w:rsid w:val="007C2FBB"/>
    <w:rsid w:val="007C7164"/>
    <w:rsid w:val="007D1984"/>
    <w:rsid w:val="007D2AFE"/>
    <w:rsid w:val="007D76B4"/>
    <w:rsid w:val="007E14C4"/>
    <w:rsid w:val="007E3264"/>
    <w:rsid w:val="007E3FEA"/>
    <w:rsid w:val="007E5AF8"/>
    <w:rsid w:val="007F0A0B"/>
    <w:rsid w:val="007F3A60"/>
    <w:rsid w:val="007F3D0B"/>
    <w:rsid w:val="007F7C94"/>
    <w:rsid w:val="008017D6"/>
    <w:rsid w:val="00802FFA"/>
    <w:rsid w:val="008066F4"/>
    <w:rsid w:val="00810E4B"/>
    <w:rsid w:val="00814BAA"/>
    <w:rsid w:val="00816F0C"/>
    <w:rsid w:val="00823005"/>
    <w:rsid w:val="00824295"/>
    <w:rsid w:val="00827A65"/>
    <w:rsid w:val="00830473"/>
    <w:rsid w:val="008313F3"/>
    <w:rsid w:val="00834529"/>
    <w:rsid w:val="00835231"/>
    <w:rsid w:val="008402F2"/>
    <w:rsid w:val="008405BB"/>
    <w:rsid w:val="0084564F"/>
    <w:rsid w:val="00846494"/>
    <w:rsid w:val="00847B20"/>
    <w:rsid w:val="008509D3"/>
    <w:rsid w:val="00850D1A"/>
    <w:rsid w:val="00853418"/>
    <w:rsid w:val="00857CF6"/>
    <w:rsid w:val="008610ED"/>
    <w:rsid w:val="00861C6A"/>
    <w:rsid w:val="00865199"/>
    <w:rsid w:val="00867EAF"/>
    <w:rsid w:val="00870763"/>
    <w:rsid w:val="008713EA"/>
    <w:rsid w:val="00872012"/>
    <w:rsid w:val="00873C6B"/>
    <w:rsid w:val="00882B63"/>
    <w:rsid w:val="0088426A"/>
    <w:rsid w:val="008852BA"/>
    <w:rsid w:val="00886930"/>
    <w:rsid w:val="00890108"/>
    <w:rsid w:val="0089132D"/>
    <w:rsid w:val="00893877"/>
    <w:rsid w:val="0089532C"/>
    <w:rsid w:val="00896165"/>
    <w:rsid w:val="00896681"/>
    <w:rsid w:val="00896CA4"/>
    <w:rsid w:val="008A2749"/>
    <w:rsid w:val="008A3A90"/>
    <w:rsid w:val="008A593B"/>
    <w:rsid w:val="008B06D4"/>
    <w:rsid w:val="008B1F0E"/>
    <w:rsid w:val="008B4F20"/>
    <w:rsid w:val="008B7FFD"/>
    <w:rsid w:val="008C286A"/>
    <w:rsid w:val="008C2920"/>
    <w:rsid w:val="008C4307"/>
    <w:rsid w:val="008C64F8"/>
    <w:rsid w:val="008D23DF"/>
    <w:rsid w:val="008D44AE"/>
    <w:rsid w:val="008D73BF"/>
    <w:rsid w:val="008D7F09"/>
    <w:rsid w:val="008E41A2"/>
    <w:rsid w:val="008E5B64"/>
    <w:rsid w:val="008E7DAA"/>
    <w:rsid w:val="008F0094"/>
    <w:rsid w:val="008F03EF"/>
    <w:rsid w:val="008F340F"/>
    <w:rsid w:val="008F6DE7"/>
    <w:rsid w:val="00903523"/>
    <w:rsid w:val="00903DC2"/>
    <w:rsid w:val="00906281"/>
    <w:rsid w:val="0090659A"/>
    <w:rsid w:val="00911080"/>
    <w:rsid w:val="00912500"/>
    <w:rsid w:val="0091350B"/>
    <w:rsid w:val="009143F6"/>
    <w:rsid w:val="00915986"/>
    <w:rsid w:val="00916C86"/>
    <w:rsid w:val="00917624"/>
    <w:rsid w:val="00926CB2"/>
    <w:rsid w:val="00930386"/>
    <w:rsid w:val="009309F5"/>
    <w:rsid w:val="00933237"/>
    <w:rsid w:val="00933F28"/>
    <w:rsid w:val="009400C3"/>
    <w:rsid w:val="009476C0"/>
    <w:rsid w:val="00963E34"/>
    <w:rsid w:val="00964DFA"/>
    <w:rsid w:val="009744C0"/>
    <w:rsid w:val="0098155C"/>
    <w:rsid w:val="00983B77"/>
    <w:rsid w:val="0099356B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D7096"/>
    <w:rsid w:val="009E1887"/>
    <w:rsid w:val="009E2309"/>
    <w:rsid w:val="009E42B9"/>
    <w:rsid w:val="009E4E17"/>
    <w:rsid w:val="009F4C1A"/>
    <w:rsid w:val="009F4C2E"/>
    <w:rsid w:val="009F653B"/>
    <w:rsid w:val="00A00BEE"/>
    <w:rsid w:val="00A014A3"/>
    <w:rsid w:val="00A01AE8"/>
    <w:rsid w:val="00A027CC"/>
    <w:rsid w:val="00A031ED"/>
    <w:rsid w:val="00A0412D"/>
    <w:rsid w:val="00A21211"/>
    <w:rsid w:val="00A27908"/>
    <w:rsid w:val="00A30F8A"/>
    <w:rsid w:val="00A33DB8"/>
    <w:rsid w:val="00A34E7F"/>
    <w:rsid w:val="00A35D60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7794B"/>
    <w:rsid w:val="00A807C1"/>
    <w:rsid w:val="00A80CBA"/>
    <w:rsid w:val="00A82658"/>
    <w:rsid w:val="00A83374"/>
    <w:rsid w:val="00A96172"/>
    <w:rsid w:val="00A97C5F"/>
    <w:rsid w:val="00AA20E5"/>
    <w:rsid w:val="00AA7F31"/>
    <w:rsid w:val="00AB0D6A"/>
    <w:rsid w:val="00AB12D5"/>
    <w:rsid w:val="00AB3257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165D"/>
    <w:rsid w:val="00AD4578"/>
    <w:rsid w:val="00AD68E9"/>
    <w:rsid w:val="00AE56C0"/>
    <w:rsid w:val="00B00914"/>
    <w:rsid w:val="00B02A8E"/>
    <w:rsid w:val="00B02F8F"/>
    <w:rsid w:val="00B052EE"/>
    <w:rsid w:val="00B1081F"/>
    <w:rsid w:val="00B13913"/>
    <w:rsid w:val="00B2496B"/>
    <w:rsid w:val="00B27499"/>
    <w:rsid w:val="00B276BB"/>
    <w:rsid w:val="00B3010D"/>
    <w:rsid w:val="00B31EAD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48BF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2787"/>
    <w:rsid w:val="00BB4D9B"/>
    <w:rsid w:val="00BB73FF"/>
    <w:rsid w:val="00BB7688"/>
    <w:rsid w:val="00BC7423"/>
    <w:rsid w:val="00BC7CAC"/>
    <w:rsid w:val="00BD04B2"/>
    <w:rsid w:val="00BD62F4"/>
    <w:rsid w:val="00BD6D76"/>
    <w:rsid w:val="00BE56B3"/>
    <w:rsid w:val="00BE62BF"/>
    <w:rsid w:val="00BE676D"/>
    <w:rsid w:val="00BF04E8"/>
    <w:rsid w:val="00BF16BF"/>
    <w:rsid w:val="00BF39EE"/>
    <w:rsid w:val="00BF4D1F"/>
    <w:rsid w:val="00BF76BE"/>
    <w:rsid w:val="00C01123"/>
    <w:rsid w:val="00C02A73"/>
    <w:rsid w:val="00C063D2"/>
    <w:rsid w:val="00C07FD9"/>
    <w:rsid w:val="00C10955"/>
    <w:rsid w:val="00C11C4D"/>
    <w:rsid w:val="00C1712C"/>
    <w:rsid w:val="00C20634"/>
    <w:rsid w:val="00C23E16"/>
    <w:rsid w:val="00C27E37"/>
    <w:rsid w:val="00C31DC4"/>
    <w:rsid w:val="00C32713"/>
    <w:rsid w:val="00C351B8"/>
    <w:rsid w:val="00C410D9"/>
    <w:rsid w:val="00C44DB7"/>
    <w:rsid w:val="00C4510A"/>
    <w:rsid w:val="00C46B6E"/>
    <w:rsid w:val="00C47AC4"/>
    <w:rsid w:val="00C47F2E"/>
    <w:rsid w:val="00C52BA6"/>
    <w:rsid w:val="00C57A1A"/>
    <w:rsid w:val="00C60BBD"/>
    <w:rsid w:val="00C6258F"/>
    <w:rsid w:val="00C627F3"/>
    <w:rsid w:val="00C62C41"/>
    <w:rsid w:val="00C63DF6"/>
    <w:rsid w:val="00C63E58"/>
    <w:rsid w:val="00C6495E"/>
    <w:rsid w:val="00C657FF"/>
    <w:rsid w:val="00C670EE"/>
    <w:rsid w:val="00C67E3B"/>
    <w:rsid w:val="00C7353C"/>
    <w:rsid w:val="00C73E03"/>
    <w:rsid w:val="00C8718B"/>
    <w:rsid w:val="00C872E4"/>
    <w:rsid w:val="00C90311"/>
    <w:rsid w:val="00C91C26"/>
    <w:rsid w:val="00C91F1D"/>
    <w:rsid w:val="00CA73D5"/>
    <w:rsid w:val="00CB066D"/>
    <w:rsid w:val="00CB1661"/>
    <w:rsid w:val="00CB5068"/>
    <w:rsid w:val="00CB7D2B"/>
    <w:rsid w:val="00CC1C87"/>
    <w:rsid w:val="00CC3000"/>
    <w:rsid w:val="00CC4859"/>
    <w:rsid w:val="00CC7A35"/>
    <w:rsid w:val="00CD072A"/>
    <w:rsid w:val="00CD3E6C"/>
    <w:rsid w:val="00CD3F94"/>
    <w:rsid w:val="00CD40B1"/>
    <w:rsid w:val="00CD7F73"/>
    <w:rsid w:val="00CE0BC1"/>
    <w:rsid w:val="00CE26C5"/>
    <w:rsid w:val="00CE36AF"/>
    <w:rsid w:val="00CE47F3"/>
    <w:rsid w:val="00CE54DD"/>
    <w:rsid w:val="00CF0DA5"/>
    <w:rsid w:val="00CF57ED"/>
    <w:rsid w:val="00CF5D31"/>
    <w:rsid w:val="00CF5F3B"/>
    <w:rsid w:val="00CF791A"/>
    <w:rsid w:val="00D00513"/>
    <w:rsid w:val="00D00D7D"/>
    <w:rsid w:val="00D04A69"/>
    <w:rsid w:val="00D139C8"/>
    <w:rsid w:val="00D17F81"/>
    <w:rsid w:val="00D2758C"/>
    <w:rsid w:val="00D275CA"/>
    <w:rsid w:val="00D2789B"/>
    <w:rsid w:val="00D345AB"/>
    <w:rsid w:val="00D41566"/>
    <w:rsid w:val="00D42ECE"/>
    <w:rsid w:val="00D458EC"/>
    <w:rsid w:val="00D501B0"/>
    <w:rsid w:val="00D51565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353F"/>
    <w:rsid w:val="00D951FC"/>
    <w:rsid w:val="00D958BC"/>
    <w:rsid w:val="00D977E8"/>
    <w:rsid w:val="00D97B16"/>
    <w:rsid w:val="00DA119B"/>
    <w:rsid w:val="00DB1C89"/>
    <w:rsid w:val="00DB3763"/>
    <w:rsid w:val="00DB38CA"/>
    <w:rsid w:val="00DB4029"/>
    <w:rsid w:val="00DB5F4D"/>
    <w:rsid w:val="00DB66F2"/>
    <w:rsid w:val="00DB6DA5"/>
    <w:rsid w:val="00DC076B"/>
    <w:rsid w:val="00DC186F"/>
    <w:rsid w:val="00DC252F"/>
    <w:rsid w:val="00DC3FF7"/>
    <w:rsid w:val="00DC6050"/>
    <w:rsid w:val="00DD43EA"/>
    <w:rsid w:val="00DE6F44"/>
    <w:rsid w:val="00DF1B58"/>
    <w:rsid w:val="00E009DA"/>
    <w:rsid w:val="00E037D9"/>
    <w:rsid w:val="00E03FD5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37596"/>
    <w:rsid w:val="00E449D0"/>
    <w:rsid w:val="00E44A34"/>
    <w:rsid w:val="00E4506A"/>
    <w:rsid w:val="00E46C35"/>
    <w:rsid w:val="00E5043C"/>
    <w:rsid w:val="00E53F99"/>
    <w:rsid w:val="00E56510"/>
    <w:rsid w:val="00E6085B"/>
    <w:rsid w:val="00E62EA8"/>
    <w:rsid w:val="00E67A6E"/>
    <w:rsid w:val="00E70096"/>
    <w:rsid w:val="00E704A5"/>
    <w:rsid w:val="00E71B43"/>
    <w:rsid w:val="00E71BDE"/>
    <w:rsid w:val="00E75C33"/>
    <w:rsid w:val="00E81612"/>
    <w:rsid w:val="00E84170"/>
    <w:rsid w:val="00E87D18"/>
    <w:rsid w:val="00E87D62"/>
    <w:rsid w:val="00E87F99"/>
    <w:rsid w:val="00E97333"/>
    <w:rsid w:val="00EA1B95"/>
    <w:rsid w:val="00EA486E"/>
    <w:rsid w:val="00EA4FA3"/>
    <w:rsid w:val="00EB001B"/>
    <w:rsid w:val="00EB3082"/>
    <w:rsid w:val="00EB6C33"/>
    <w:rsid w:val="00EC2E20"/>
    <w:rsid w:val="00EC7AF9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0B71"/>
    <w:rsid w:val="00F2229D"/>
    <w:rsid w:val="00F25ABB"/>
    <w:rsid w:val="00F27963"/>
    <w:rsid w:val="00F30103"/>
    <w:rsid w:val="00F30446"/>
    <w:rsid w:val="00F362DD"/>
    <w:rsid w:val="00F4135D"/>
    <w:rsid w:val="00F41627"/>
    <w:rsid w:val="00F41F1B"/>
    <w:rsid w:val="00F43D5A"/>
    <w:rsid w:val="00F45137"/>
    <w:rsid w:val="00F46BD9"/>
    <w:rsid w:val="00F52B69"/>
    <w:rsid w:val="00F60BE0"/>
    <w:rsid w:val="00F612F5"/>
    <w:rsid w:val="00F6280E"/>
    <w:rsid w:val="00F65B8B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C35CC"/>
    <w:rsid w:val="00FD33AB"/>
    <w:rsid w:val="00FD4724"/>
    <w:rsid w:val="00FD4A68"/>
    <w:rsid w:val="00FD68ED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AACBA9"/>
  <w15:docId w15:val="{D30917C6-9FC4-4809-AA96-81321CB6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BodyText"/>
    <w:next w:val="Normal"/>
    <w:qFormat/>
    <w:rsid w:val="00407755"/>
    <w:pPr>
      <w:keepNext/>
      <w:numPr>
        <w:numId w:val="3"/>
      </w:numPr>
      <w:spacing w:before="240"/>
    </w:pPr>
    <w:rPr>
      <w:b/>
      <w:bCs/>
      <w:iCs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F65B8B"/>
    <w:pPr>
      <w:tabs>
        <w:tab w:val="left" w:pos="648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F65B8B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407755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ListParagraph">
    <w:name w:val="List Paragraph"/>
    <w:basedOn w:val="Normal"/>
    <w:uiPriority w:val="34"/>
    <w:qFormat/>
    <w:rsid w:val="00146B9F"/>
    <w:pPr>
      <w:spacing w:before="0"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numbering" w:customStyle="1" w:styleId="BulletList1">
    <w:name w:val="Bullet_List1"/>
    <w:basedOn w:val="NoList"/>
    <w:uiPriority w:val="99"/>
    <w:rsid w:val="008C64F8"/>
  </w:style>
  <w:style w:type="character" w:styleId="Hyperlink">
    <w:name w:val="Hyperlink"/>
    <w:basedOn w:val="DefaultParagraphFont"/>
    <w:unhideWhenUsed/>
    <w:rsid w:val="00FC35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7E14C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7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etstormsecurity.com/Crackers/wordlists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AppData\Roaming\Microsoft\Templates\Lab_Template%20-%20ILM_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2CC862-30F8-401F-88CA-08F516A7F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ILM_2017</Template>
  <TotalTime>244</TotalTime>
  <Pages>6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Videira Ana</cp:lastModifiedBy>
  <cp:revision>7</cp:revision>
  <dcterms:created xsi:type="dcterms:W3CDTF">2018-07-13T16:13:00Z</dcterms:created>
  <dcterms:modified xsi:type="dcterms:W3CDTF">2022-11-16T19:16:00Z</dcterms:modified>
</cp:coreProperties>
</file>